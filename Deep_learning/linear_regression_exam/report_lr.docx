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152F8" w:rsidRPr="009A3A92" w14:paraId="6C10BC7D" w14:textId="77777777">
        <w:tc>
          <w:tcPr>
            <w:tcW w:w="965" w:type="dxa"/>
            <w:shd w:val="clear" w:color="auto" w:fill="3A3A3A" w:themeFill="text2"/>
          </w:tcPr>
          <w:p w14:paraId="76FB95AD" w14:textId="77777777" w:rsidR="005152F8" w:rsidRPr="009A3A92" w:rsidRDefault="005152F8">
            <w:pPr>
              <w:spacing w:before="260"/>
            </w:pPr>
          </w:p>
        </w:tc>
        <w:tc>
          <w:tcPr>
            <w:tcW w:w="518" w:type="dxa"/>
          </w:tcPr>
          <w:p w14:paraId="2CAA0F07" w14:textId="77777777" w:rsidR="005152F8" w:rsidRPr="009A3A92" w:rsidRDefault="005152F8">
            <w:pPr>
              <w:spacing w:before="260"/>
            </w:pPr>
          </w:p>
        </w:tc>
        <w:tc>
          <w:tcPr>
            <w:tcW w:w="8581" w:type="dxa"/>
          </w:tcPr>
          <w:p w14:paraId="130F38B7" w14:textId="211D444A" w:rsidR="005152F8" w:rsidRPr="009A3A92" w:rsidRDefault="00D43AFA">
            <w:pPr>
              <w:pStyle w:val="Title"/>
              <w:rPr>
                <w:sz w:val="72"/>
                <w:szCs w:val="52"/>
              </w:rPr>
            </w:pPr>
            <w:r w:rsidRPr="009A3A92">
              <w:rPr>
                <w:sz w:val="72"/>
                <w:szCs w:val="52"/>
              </w:rPr>
              <w:t>Linear Regression</w:t>
            </w:r>
          </w:p>
          <w:p w14:paraId="49FF8EA9" w14:textId="592B8B9E" w:rsidR="005152F8" w:rsidRPr="009A3A92" w:rsidRDefault="00D43AFA">
            <w:pPr>
              <w:pStyle w:val="Subtitle"/>
            </w:pPr>
            <w:r w:rsidRPr="009A3A92">
              <w:t>From scratch</w:t>
            </w:r>
          </w:p>
        </w:tc>
      </w:tr>
    </w:tbl>
    <w:p w14:paraId="004C927F" w14:textId="77777777" w:rsidR="0082297C" w:rsidRPr="009A3A92" w:rsidRDefault="0082297C" w:rsidP="0082297C">
      <w:pPr>
        <w:pStyle w:val="Date"/>
        <w:jc w:val="center"/>
      </w:pPr>
    </w:p>
    <w:p w14:paraId="0D5E6BEF" w14:textId="77777777" w:rsidR="0082297C" w:rsidRPr="009A3A92" w:rsidRDefault="0082297C">
      <w:pPr>
        <w:pStyle w:val="Heading1"/>
        <w:rPr>
          <w:rFonts w:eastAsiaTheme="minorHAnsi"/>
        </w:rPr>
      </w:pPr>
    </w:p>
    <w:p w14:paraId="5656A5B0" w14:textId="77777777" w:rsidR="0082297C" w:rsidRPr="009A3A92" w:rsidRDefault="0082297C">
      <w:pPr>
        <w:pStyle w:val="Heading1"/>
        <w:rPr>
          <w:rFonts w:eastAsiaTheme="minorHAnsi"/>
        </w:rPr>
      </w:pPr>
    </w:p>
    <w:p w14:paraId="2023E8D3" w14:textId="56B0C3DC" w:rsidR="005152F8" w:rsidRPr="009A3A92" w:rsidRDefault="00B02E5E" w:rsidP="0082297C">
      <w:pPr>
        <w:pStyle w:val="Heading1"/>
        <w:jc w:val="center"/>
      </w:pPr>
      <w:r w:rsidRPr="009A3A92">
        <w:rPr>
          <w:rFonts w:eastAsiaTheme="minorHAnsi"/>
        </w:rPr>
        <w:t>Seoul Bike Sharing System</w:t>
      </w:r>
    </w:p>
    <w:p w14:paraId="633363CB" w14:textId="77777777" w:rsidR="0082297C" w:rsidRPr="009A3A92" w:rsidRDefault="0082297C" w:rsidP="0082297C">
      <w:pPr>
        <w:pStyle w:val="Date"/>
        <w:jc w:val="center"/>
      </w:pPr>
      <w:r w:rsidRPr="009A3A92">
        <w:t>Deep Learning</w:t>
      </w:r>
    </w:p>
    <w:p w14:paraId="17638E57" w14:textId="1FA76FCD" w:rsidR="0082297C" w:rsidRPr="009A3A92" w:rsidRDefault="0082297C">
      <w:pPr>
        <w:rPr>
          <w:b/>
          <w:bCs/>
          <w:sz w:val="28"/>
          <w:szCs w:val="28"/>
        </w:rPr>
      </w:pPr>
    </w:p>
    <w:p w14:paraId="0A6FF0A8" w14:textId="77777777" w:rsidR="006D6177" w:rsidRPr="009A3A92" w:rsidRDefault="006D6177">
      <w:pPr>
        <w:rPr>
          <w:b/>
          <w:bCs/>
          <w:sz w:val="28"/>
          <w:szCs w:val="28"/>
        </w:rPr>
      </w:pPr>
    </w:p>
    <w:p w14:paraId="614D65EB" w14:textId="77777777" w:rsidR="0082297C" w:rsidRPr="009A3A92" w:rsidRDefault="0082297C">
      <w:pPr>
        <w:rPr>
          <w:b/>
          <w:bCs/>
          <w:sz w:val="28"/>
          <w:szCs w:val="28"/>
        </w:rPr>
      </w:pPr>
    </w:p>
    <w:p w14:paraId="485B6402" w14:textId="77777777" w:rsidR="0082297C" w:rsidRPr="009A3A92" w:rsidRDefault="0082297C" w:rsidP="0082297C">
      <w:pPr>
        <w:jc w:val="center"/>
        <w:rPr>
          <w:sz w:val="28"/>
          <w:szCs w:val="28"/>
        </w:rPr>
      </w:pPr>
      <w:r w:rsidRPr="009A3A92">
        <w:rPr>
          <w:sz w:val="28"/>
          <w:szCs w:val="28"/>
        </w:rPr>
        <w:t xml:space="preserve">Alejandra Verónica López </w:t>
      </w:r>
      <w:proofErr w:type="spellStart"/>
      <w:r w:rsidRPr="009A3A92">
        <w:rPr>
          <w:sz w:val="28"/>
          <w:szCs w:val="28"/>
        </w:rPr>
        <w:t>Chiquito</w:t>
      </w:r>
      <w:proofErr w:type="spellEnd"/>
    </w:p>
    <w:p w14:paraId="48B82C1D" w14:textId="77777777" w:rsidR="0082297C" w:rsidRPr="009A3A92" w:rsidRDefault="0082297C" w:rsidP="0082297C">
      <w:pPr>
        <w:jc w:val="center"/>
        <w:rPr>
          <w:sz w:val="28"/>
          <w:szCs w:val="28"/>
        </w:rPr>
      </w:pPr>
    </w:p>
    <w:p w14:paraId="510A6B54" w14:textId="77777777" w:rsidR="0082297C" w:rsidRPr="009A3A92" w:rsidRDefault="0082297C" w:rsidP="0082297C">
      <w:pPr>
        <w:jc w:val="center"/>
        <w:rPr>
          <w:sz w:val="28"/>
          <w:szCs w:val="28"/>
        </w:rPr>
      </w:pPr>
    </w:p>
    <w:p w14:paraId="59EA8815" w14:textId="30413086" w:rsidR="0082297C" w:rsidRPr="009A3A92" w:rsidRDefault="0082297C" w:rsidP="0082297C">
      <w:pPr>
        <w:jc w:val="center"/>
        <w:rPr>
          <w:sz w:val="28"/>
          <w:szCs w:val="28"/>
        </w:rPr>
      </w:pPr>
      <w:r w:rsidRPr="009A3A92">
        <w:rPr>
          <w:sz w:val="28"/>
          <w:szCs w:val="28"/>
        </w:rPr>
        <w:t xml:space="preserve">Universidad </w:t>
      </w:r>
      <w:proofErr w:type="spellStart"/>
      <w:r w:rsidRPr="009A3A92">
        <w:rPr>
          <w:sz w:val="28"/>
          <w:szCs w:val="28"/>
        </w:rPr>
        <w:t>Autónoma</w:t>
      </w:r>
      <w:proofErr w:type="spellEnd"/>
      <w:r w:rsidRPr="009A3A92">
        <w:rPr>
          <w:sz w:val="28"/>
          <w:szCs w:val="28"/>
        </w:rPr>
        <w:t xml:space="preserve"> de Querétaro</w:t>
      </w:r>
    </w:p>
    <w:p w14:paraId="2B4F39E8" w14:textId="77777777" w:rsidR="006D6177" w:rsidRPr="009A3A92" w:rsidRDefault="006D6177" w:rsidP="0082297C">
      <w:pPr>
        <w:jc w:val="center"/>
        <w:rPr>
          <w:sz w:val="28"/>
          <w:szCs w:val="28"/>
        </w:rPr>
      </w:pPr>
    </w:p>
    <w:p w14:paraId="3752FEA5" w14:textId="77777777" w:rsidR="006D6177" w:rsidRPr="009A3A92" w:rsidRDefault="006D6177" w:rsidP="0082297C">
      <w:pPr>
        <w:jc w:val="center"/>
        <w:rPr>
          <w:sz w:val="28"/>
          <w:szCs w:val="28"/>
        </w:rPr>
      </w:pPr>
    </w:p>
    <w:p w14:paraId="41643593" w14:textId="77777777" w:rsidR="006D6177" w:rsidRPr="009A3A92" w:rsidRDefault="006D6177" w:rsidP="0082297C">
      <w:pPr>
        <w:jc w:val="center"/>
        <w:rPr>
          <w:sz w:val="28"/>
          <w:szCs w:val="28"/>
        </w:rPr>
      </w:pPr>
    </w:p>
    <w:p w14:paraId="0F68BCFA" w14:textId="77777777" w:rsidR="006D6177" w:rsidRPr="009A3A92" w:rsidRDefault="006D6177" w:rsidP="0082297C">
      <w:pPr>
        <w:jc w:val="center"/>
        <w:rPr>
          <w:sz w:val="28"/>
          <w:szCs w:val="28"/>
        </w:rPr>
      </w:pPr>
    </w:p>
    <w:p w14:paraId="1D41E28B" w14:textId="77777777" w:rsidR="006D6177" w:rsidRPr="009A3A92" w:rsidRDefault="006D6177" w:rsidP="0082297C">
      <w:pPr>
        <w:jc w:val="center"/>
        <w:rPr>
          <w:sz w:val="28"/>
          <w:szCs w:val="28"/>
        </w:rPr>
      </w:pPr>
    </w:p>
    <w:p w14:paraId="545C7267" w14:textId="1447533A" w:rsidR="006D6177" w:rsidRPr="009A3A92" w:rsidRDefault="006D6177" w:rsidP="006D6177">
      <w:pPr>
        <w:jc w:val="right"/>
        <w:rPr>
          <w:sz w:val="28"/>
          <w:szCs w:val="28"/>
        </w:rPr>
      </w:pPr>
      <w:r w:rsidRPr="009A3A92">
        <w:rPr>
          <w:sz w:val="28"/>
          <w:szCs w:val="28"/>
        </w:rPr>
        <w:t xml:space="preserve">Querétaro, Qro. A 19 de </w:t>
      </w:r>
      <w:proofErr w:type="spellStart"/>
      <w:r w:rsidRPr="009A3A92">
        <w:rPr>
          <w:sz w:val="28"/>
          <w:szCs w:val="28"/>
        </w:rPr>
        <w:t>septiembre</w:t>
      </w:r>
      <w:proofErr w:type="spellEnd"/>
      <w:r w:rsidRPr="009A3A92">
        <w:rPr>
          <w:sz w:val="28"/>
          <w:szCs w:val="28"/>
        </w:rPr>
        <w:t xml:space="preserve"> de 2023</w:t>
      </w:r>
    </w:p>
    <w:p w14:paraId="385BAE79" w14:textId="77777777" w:rsidR="006D6177" w:rsidRPr="009A3A92" w:rsidRDefault="006D6177" w:rsidP="0082297C">
      <w:pPr>
        <w:jc w:val="center"/>
        <w:rPr>
          <w:sz w:val="28"/>
          <w:szCs w:val="28"/>
        </w:rPr>
      </w:pPr>
    </w:p>
    <w:p w14:paraId="7A5792F0" w14:textId="5FA862FE" w:rsidR="00431177" w:rsidRPr="009A3A92" w:rsidRDefault="00431177">
      <w:pPr>
        <w:rPr>
          <w:b/>
          <w:bCs/>
          <w:sz w:val="28"/>
          <w:szCs w:val="28"/>
        </w:rPr>
      </w:pPr>
      <w:r w:rsidRPr="009A3A92">
        <w:rPr>
          <w:b/>
          <w:bCs/>
          <w:sz w:val="28"/>
          <w:szCs w:val="28"/>
        </w:rPr>
        <w:lastRenderedPageBreak/>
        <w:t>Abstract</w:t>
      </w:r>
    </w:p>
    <w:p w14:paraId="41EE28D2" w14:textId="30B8462E" w:rsidR="00463B9B" w:rsidRPr="009A3A92" w:rsidRDefault="00955C51" w:rsidP="00D60F01">
      <w:pPr>
        <w:jc w:val="both"/>
      </w:pPr>
      <w:r w:rsidRPr="009A3A92">
        <w:t xml:space="preserve">One of the most used machine learning models is linear regression, however, it cannot be the correct one for all the problems. This model is beneficial to find the relationship between independent variables and one dependent variable. </w:t>
      </w:r>
    </w:p>
    <w:p w14:paraId="739EBDB0" w14:textId="6CFB4F14" w:rsidR="00955C51" w:rsidRPr="009A3A92" w:rsidRDefault="006A1587" w:rsidP="00D60F01">
      <w:pPr>
        <w:jc w:val="both"/>
      </w:pPr>
      <w:r w:rsidRPr="009A3A92">
        <w:t>The</w:t>
      </w:r>
      <w:r w:rsidR="00955C51" w:rsidRPr="009A3A92">
        <w:t xml:space="preserve"> paper's data set is categorized or was designed as a regression task. The results of this exercise will define if the regression is the best machine learning model</w:t>
      </w:r>
      <w:r w:rsidRPr="009A3A92">
        <w:t xml:space="preserve"> to solve this problem. </w:t>
      </w:r>
    </w:p>
    <w:p w14:paraId="4EF0ADBD" w14:textId="21E32B1A" w:rsidR="00FB74B9" w:rsidRPr="009A3A92" w:rsidRDefault="0082297C" w:rsidP="00FB74B9">
      <w:r w:rsidRPr="009A3A92">
        <w:rPr>
          <w:b/>
          <w:bCs/>
          <w:sz w:val="28"/>
          <w:szCs w:val="28"/>
        </w:rPr>
        <w:br w:type="column"/>
      </w:r>
      <w:r w:rsidR="00FB74B9" w:rsidRPr="009A3A92">
        <w:rPr>
          <w:b/>
          <w:bCs/>
          <w:sz w:val="28"/>
          <w:szCs w:val="28"/>
        </w:rPr>
        <w:lastRenderedPageBreak/>
        <w:t>Dataset information</w:t>
      </w:r>
    </w:p>
    <w:p w14:paraId="02460847" w14:textId="77777777" w:rsidR="00FB74B9" w:rsidRPr="009A3A92" w:rsidRDefault="00FB74B9" w:rsidP="00FB74B9">
      <w:pPr>
        <w:jc w:val="both"/>
      </w:pPr>
      <w:r w:rsidRPr="009A3A92">
        <w:t xml:space="preserve">The file is published in the University of California Irvine (UCI) machine learning repository, and it is classified as a regression tasks. </w:t>
      </w:r>
    </w:p>
    <w:p w14:paraId="53B82C63" w14:textId="77777777" w:rsidR="00FB74B9" w:rsidRPr="009A3A92" w:rsidRDefault="00FB74B9" w:rsidP="00FB74B9">
      <w:pPr>
        <w:jc w:val="both"/>
      </w:pPr>
      <w:r w:rsidRPr="009A3A92">
        <w:t xml:space="preserve">This dataset contains a count of public bicycles rented per hour in the Seoul Bike Sharing System, with corresponding weather data, the season, and a column to know if that day was a holiday or not. </w:t>
      </w:r>
    </w:p>
    <w:p w14:paraId="50F3E719" w14:textId="3E19B883" w:rsidR="00A240D9" w:rsidRDefault="00FB74B9">
      <w:pPr>
        <w:rPr>
          <w:b/>
          <w:bCs/>
        </w:rPr>
      </w:pPr>
      <w:r w:rsidRPr="009A3A92">
        <w:t xml:space="preserve">Data Set link: </w:t>
      </w:r>
      <w:hyperlink r:id="rId8" w:history="1">
        <w:r w:rsidRPr="009A3A92">
          <w:rPr>
            <w:rStyle w:val="Hyperlink"/>
            <w:b/>
            <w:bCs/>
          </w:rPr>
          <w:t>https://archive.ics.uci.edu/dataset/560/seoul+bike+sharing+</w:t>
        </w:r>
        <w:r w:rsidRPr="009A3A92">
          <w:rPr>
            <w:rStyle w:val="Hyperlink"/>
            <w:b/>
            <w:bCs/>
          </w:rPr>
          <w:t>d</w:t>
        </w:r>
        <w:r w:rsidRPr="009A3A92">
          <w:rPr>
            <w:rStyle w:val="Hyperlink"/>
            <w:b/>
            <w:bCs/>
          </w:rPr>
          <w:t>emand</w:t>
        </w:r>
      </w:hyperlink>
      <w:r w:rsidR="00475AC4">
        <w:rPr>
          <w:b/>
          <w:bCs/>
        </w:rPr>
        <w:t xml:space="preserve"> </w:t>
      </w:r>
    </w:p>
    <w:p w14:paraId="2A8C3693" w14:textId="083F41BE" w:rsidR="00A240D9" w:rsidRDefault="00A240D9">
      <w:pPr>
        <w:rPr>
          <w:b/>
          <w:bCs/>
        </w:rPr>
      </w:pPr>
      <w:r>
        <w:rPr>
          <w:b/>
          <w:bCs/>
        </w:rPr>
        <w:t>Variable information</w:t>
      </w:r>
    </w:p>
    <w:p w14:paraId="7C16BD65" w14:textId="4060EF64" w:rsidR="00A240D9" w:rsidRPr="00A240D9" w:rsidRDefault="00A240D9" w:rsidP="00A240D9">
      <w:pPr>
        <w:jc w:val="both"/>
      </w:pPr>
      <w:r w:rsidRPr="00A240D9">
        <w:t>Date:</w:t>
      </w:r>
      <w:r w:rsidRPr="00A240D9">
        <w:t xml:space="preserve"> year-month-day </w:t>
      </w:r>
    </w:p>
    <w:p w14:paraId="5980FCD6" w14:textId="54C843F0" w:rsidR="00A240D9" w:rsidRPr="00A240D9" w:rsidRDefault="00A240D9" w:rsidP="00A240D9">
      <w:pPr>
        <w:jc w:val="both"/>
      </w:pPr>
      <w:r w:rsidRPr="00A240D9">
        <w:t xml:space="preserve">Rented Bike count - Count of bikes rented at each </w:t>
      </w:r>
      <w:r w:rsidRPr="00A240D9">
        <w:t>hour.</w:t>
      </w:r>
      <w:r w:rsidRPr="00A240D9">
        <w:t xml:space="preserve"> </w:t>
      </w:r>
    </w:p>
    <w:p w14:paraId="2C9C5ECA" w14:textId="44A02463" w:rsidR="00A240D9" w:rsidRPr="00A240D9" w:rsidRDefault="00A240D9" w:rsidP="00A240D9">
      <w:pPr>
        <w:jc w:val="both"/>
      </w:pPr>
      <w:r w:rsidRPr="00A240D9">
        <w:t xml:space="preserve">Hour - Hour of </w:t>
      </w:r>
      <w:r w:rsidRPr="00A240D9">
        <w:t>the</w:t>
      </w:r>
      <w:r w:rsidRPr="00A240D9">
        <w:t xml:space="preserve"> day </w:t>
      </w:r>
    </w:p>
    <w:p w14:paraId="0AB7EE2A" w14:textId="77777777" w:rsidR="00A240D9" w:rsidRPr="00A240D9" w:rsidRDefault="00A240D9" w:rsidP="00A240D9">
      <w:pPr>
        <w:jc w:val="both"/>
      </w:pPr>
      <w:r w:rsidRPr="00A240D9">
        <w:t xml:space="preserve">Temperature-Temperature in Celsius </w:t>
      </w:r>
    </w:p>
    <w:p w14:paraId="1686A5A4" w14:textId="77777777" w:rsidR="00A240D9" w:rsidRPr="00A240D9" w:rsidRDefault="00A240D9" w:rsidP="00A240D9">
      <w:pPr>
        <w:jc w:val="both"/>
      </w:pPr>
      <w:r w:rsidRPr="00A240D9">
        <w:t xml:space="preserve">Humidity - % </w:t>
      </w:r>
    </w:p>
    <w:p w14:paraId="3219A95B" w14:textId="77777777" w:rsidR="00A240D9" w:rsidRPr="00A240D9" w:rsidRDefault="00A240D9" w:rsidP="00A240D9">
      <w:pPr>
        <w:jc w:val="both"/>
      </w:pPr>
      <w:r w:rsidRPr="00A240D9">
        <w:t xml:space="preserve">Windspeed - m/s </w:t>
      </w:r>
    </w:p>
    <w:p w14:paraId="3E104988" w14:textId="77777777" w:rsidR="00A240D9" w:rsidRPr="00A240D9" w:rsidRDefault="00A240D9" w:rsidP="00A240D9">
      <w:pPr>
        <w:jc w:val="both"/>
      </w:pPr>
      <w:r w:rsidRPr="00A240D9">
        <w:t xml:space="preserve">Visibility - 10m </w:t>
      </w:r>
    </w:p>
    <w:p w14:paraId="08B2A57B" w14:textId="48830D8A" w:rsidR="00A240D9" w:rsidRPr="00A240D9" w:rsidRDefault="00A240D9" w:rsidP="00A240D9">
      <w:pPr>
        <w:jc w:val="both"/>
      </w:pPr>
      <w:r w:rsidRPr="00A240D9">
        <w:t xml:space="preserve">Dew point temperature - Celsius </w:t>
      </w:r>
    </w:p>
    <w:p w14:paraId="53D9D744" w14:textId="77777777" w:rsidR="00A240D9" w:rsidRPr="00A240D9" w:rsidRDefault="00A240D9" w:rsidP="00A240D9">
      <w:pPr>
        <w:jc w:val="both"/>
      </w:pPr>
      <w:r w:rsidRPr="00A240D9">
        <w:t xml:space="preserve">Solar radiation - MJ/m2 </w:t>
      </w:r>
    </w:p>
    <w:p w14:paraId="708D597E" w14:textId="77777777" w:rsidR="00A240D9" w:rsidRPr="00A240D9" w:rsidRDefault="00A240D9" w:rsidP="00A240D9">
      <w:pPr>
        <w:jc w:val="both"/>
      </w:pPr>
      <w:r w:rsidRPr="00A240D9">
        <w:t xml:space="preserve">Rainfall - mm </w:t>
      </w:r>
    </w:p>
    <w:p w14:paraId="5169EBBD" w14:textId="77777777" w:rsidR="00A240D9" w:rsidRPr="00A240D9" w:rsidRDefault="00A240D9" w:rsidP="00A240D9">
      <w:pPr>
        <w:jc w:val="both"/>
      </w:pPr>
      <w:r w:rsidRPr="00A240D9">
        <w:t xml:space="preserve">Snowfall - cm </w:t>
      </w:r>
    </w:p>
    <w:p w14:paraId="0BF76023" w14:textId="77777777" w:rsidR="00A240D9" w:rsidRPr="00A240D9" w:rsidRDefault="00A240D9" w:rsidP="00A240D9">
      <w:pPr>
        <w:jc w:val="both"/>
      </w:pPr>
      <w:r w:rsidRPr="00A240D9">
        <w:t xml:space="preserve">Seasons - Winter, Spring, Summer, Autumn </w:t>
      </w:r>
    </w:p>
    <w:p w14:paraId="42D025C4" w14:textId="77777777" w:rsidR="00A240D9" w:rsidRPr="00A240D9" w:rsidRDefault="00A240D9" w:rsidP="00A240D9">
      <w:pPr>
        <w:jc w:val="both"/>
      </w:pPr>
      <w:r w:rsidRPr="00A240D9">
        <w:t xml:space="preserve">Holiday - Holiday/No holiday </w:t>
      </w:r>
    </w:p>
    <w:p w14:paraId="54D53BFA" w14:textId="2C2FDA22" w:rsidR="00A240D9" w:rsidRPr="00A240D9" w:rsidRDefault="00A240D9" w:rsidP="00A240D9">
      <w:pPr>
        <w:jc w:val="both"/>
      </w:pPr>
      <w:r w:rsidRPr="00A240D9">
        <w:t xml:space="preserve">Functional Day - </w:t>
      </w:r>
      <w:proofErr w:type="spellStart"/>
      <w:proofErr w:type="gramStart"/>
      <w:r w:rsidRPr="00A240D9">
        <w:t>NoFunc</w:t>
      </w:r>
      <w:proofErr w:type="spellEnd"/>
      <w:r w:rsidRPr="00A240D9">
        <w:t>(</w:t>
      </w:r>
      <w:proofErr w:type="gramEnd"/>
      <w:r w:rsidRPr="00A240D9">
        <w:t>Non Functional Hours), Fun(Functional hours)</w:t>
      </w:r>
    </w:p>
    <w:p w14:paraId="632585B5" w14:textId="77777777" w:rsidR="00FB74B9" w:rsidRDefault="00FB74B9">
      <w:pPr>
        <w:rPr>
          <w:b/>
          <w:bCs/>
        </w:rPr>
      </w:pPr>
    </w:p>
    <w:p w14:paraId="4BD15BB0" w14:textId="4EBB6064" w:rsidR="00B94AC3" w:rsidRPr="00B94AC3" w:rsidRDefault="00B94AC3" w:rsidP="00B94AC3">
      <w:pPr>
        <w:jc w:val="both"/>
      </w:pPr>
      <w:sdt>
        <w:sdtPr>
          <w:id w:val="1549031037"/>
          <w:citation/>
        </w:sdtPr>
        <w:sdtContent>
          <w:r>
            <w:fldChar w:fldCharType="begin"/>
          </w:r>
          <w:r w:rsidRPr="00B94AC3">
            <w:instrText xml:space="preserve"> CITATION UCI20 \l 1034 </w:instrText>
          </w:r>
          <w:r>
            <w:fldChar w:fldCharType="separate"/>
          </w:r>
          <w:r w:rsidR="005000B7" w:rsidRPr="005000B7">
            <w:rPr>
              <w:noProof/>
            </w:rPr>
            <w:t>(UC Irvine Machine LEarning Reporsitory, 2020)</w:t>
          </w:r>
          <w:r>
            <w:fldChar w:fldCharType="end"/>
          </w:r>
        </w:sdtContent>
      </w:sdt>
    </w:p>
    <w:p w14:paraId="03E17B76" w14:textId="18B35D23" w:rsidR="00151B7B" w:rsidRPr="009A3A92" w:rsidRDefault="00151B7B">
      <w:pPr>
        <w:rPr>
          <w:b/>
          <w:bCs/>
        </w:rPr>
      </w:pPr>
      <w:r w:rsidRPr="009A3A92">
        <w:rPr>
          <w:b/>
          <w:bCs/>
          <w:sz w:val="28"/>
          <w:szCs w:val="28"/>
        </w:rPr>
        <w:t>Definitions</w:t>
      </w:r>
    </w:p>
    <w:p w14:paraId="51468B21" w14:textId="16321ED8" w:rsidR="00151B7B" w:rsidRPr="009A3A92" w:rsidRDefault="00956CF7" w:rsidP="00D60F01">
      <w:pPr>
        <w:jc w:val="both"/>
      </w:pPr>
      <w:r w:rsidRPr="009A3A92">
        <w:lastRenderedPageBreak/>
        <w:t>Machine learning</w:t>
      </w:r>
      <w:r w:rsidR="00D60F01" w:rsidRPr="009A3A92">
        <w:t xml:space="preserve"> is part of the artificial intelligence that allows to the models learn from the data.</w:t>
      </w:r>
    </w:p>
    <w:p w14:paraId="0DABEE2D" w14:textId="517C46A3" w:rsidR="00D60F01" w:rsidRPr="009A3A92" w:rsidRDefault="00D60F01" w:rsidP="00D60F01">
      <w:pPr>
        <w:jc w:val="both"/>
      </w:pPr>
      <w:r w:rsidRPr="009A3A92">
        <w:t>Multiple linear regression is a model of the machine learning used to modelling the relationship between more than 2 variables.</w:t>
      </w:r>
      <w:r w:rsidR="00A44CC6" w:rsidRPr="009A3A92">
        <w:t xml:space="preserve"> Formula:</w:t>
      </w:r>
    </w:p>
    <w:p w14:paraId="433FBCF9" w14:textId="27AEB9A0" w:rsidR="00151B7B" w:rsidRPr="009A3A92" w:rsidRDefault="00D60F01" w:rsidP="00A44CC6">
      <w:pPr>
        <w:jc w:val="center"/>
      </w:pPr>
      <w:r w:rsidRPr="009A3A92">
        <w:rPr>
          <w:noProof/>
        </w:rPr>
        <w:drawing>
          <wp:inline distT="0" distB="0" distL="0" distR="0" wp14:anchorId="2F71B50E" wp14:editId="25453BED">
            <wp:extent cx="1905000" cy="317500"/>
            <wp:effectExtent l="0" t="0" r="0" b="0"/>
            <wp:docPr id="45139688" name="Picture 1" descr="A white background with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88" name="Picture 1" descr="A white background with blue numbers&#10;&#10;Description automatically generated"/>
                    <pic:cNvPicPr/>
                  </pic:nvPicPr>
                  <pic:blipFill>
                    <a:blip r:embed="rId9"/>
                    <a:stretch>
                      <a:fillRect/>
                    </a:stretch>
                  </pic:blipFill>
                  <pic:spPr>
                    <a:xfrm>
                      <a:off x="0" y="0"/>
                      <a:ext cx="1905000" cy="317500"/>
                    </a:xfrm>
                    <a:prstGeom prst="rect">
                      <a:avLst/>
                    </a:prstGeom>
                  </pic:spPr>
                </pic:pic>
              </a:graphicData>
            </a:graphic>
          </wp:inline>
        </w:drawing>
      </w:r>
    </w:p>
    <w:p w14:paraId="590F3340" w14:textId="2F47A952" w:rsidR="00151B7B" w:rsidRPr="009A3A92" w:rsidRDefault="00151B7B" w:rsidP="00D60F01">
      <w:pPr>
        <w:jc w:val="both"/>
      </w:pPr>
      <w:r w:rsidRPr="009A3A92">
        <w:t>Mean Square error (MSE): It is used as statistic metric to evaluate how accurate is a model.  Formula:</w:t>
      </w:r>
    </w:p>
    <w:p w14:paraId="6F5FA045" w14:textId="751403DE" w:rsidR="00151B7B" w:rsidRPr="009A3A92" w:rsidRDefault="00151B7B" w:rsidP="00A44CC6">
      <w:pPr>
        <w:jc w:val="center"/>
      </w:pPr>
      <w:r w:rsidRPr="009A3A92">
        <w:rPr>
          <w:noProof/>
        </w:rPr>
        <w:drawing>
          <wp:inline distT="0" distB="0" distL="0" distR="0" wp14:anchorId="2866A7E2" wp14:editId="0543463F">
            <wp:extent cx="1282700" cy="419100"/>
            <wp:effectExtent l="0" t="0" r="0" b="0"/>
            <wp:docPr id="1185256824"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6824" name="Picture 1" descr="A number and equation with numbers and symbols&#10;&#10;Description automatically generated with medium confidence"/>
                    <pic:cNvPicPr/>
                  </pic:nvPicPr>
                  <pic:blipFill>
                    <a:blip r:embed="rId10"/>
                    <a:stretch>
                      <a:fillRect/>
                    </a:stretch>
                  </pic:blipFill>
                  <pic:spPr>
                    <a:xfrm>
                      <a:off x="0" y="0"/>
                      <a:ext cx="1282700" cy="419100"/>
                    </a:xfrm>
                    <a:prstGeom prst="rect">
                      <a:avLst/>
                    </a:prstGeom>
                  </pic:spPr>
                </pic:pic>
              </a:graphicData>
            </a:graphic>
          </wp:inline>
        </w:drawing>
      </w:r>
    </w:p>
    <w:p w14:paraId="45D96EA1" w14:textId="77777777" w:rsidR="00846C31" w:rsidRPr="009A3A92" w:rsidRDefault="00846C31">
      <w:pPr>
        <w:rPr>
          <w:b/>
          <w:bCs/>
          <w:sz w:val="28"/>
          <w:szCs w:val="28"/>
        </w:rPr>
      </w:pPr>
    </w:p>
    <w:p w14:paraId="7ABA8ACD" w14:textId="77777777" w:rsidR="00FB74B9" w:rsidRPr="009A3A92" w:rsidRDefault="00FB74B9">
      <w:pPr>
        <w:rPr>
          <w:b/>
          <w:bCs/>
          <w:sz w:val="28"/>
          <w:szCs w:val="28"/>
        </w:rPr>
      </w:pPr>
      <w:r w:rsidRPr="009A3A92">
        <w:rPr>
          <w:b/>
          <w:bCs/>
          <w:sz w:val="28"/>
          <w:szCs w:val="28"/>
        </w:rPr>
        <w:br/>
      </w:r>
    </w:p>
    <w:p w14:paraId="7EB732F0" w14:textId="77777777" w:rsidR="00FB74B9" w:rsidRPr="009A3A92" w:rsidRDefault="00FB74B9">
      <w:pPr>
        <w:rPr>
          <w:b/>
          <w:bCs/>
          <w:sz w:val="28"/>
          <w:szCs w:val="28"/>
        </w:rPr>
      </w:pPr>
      <w:r w:rsidRPr="009A3A92">
        <w:rPr>
          <w:b/>
          <w:bCs/>
          <w:sz w:val="28"/>
          <w:szCs w:val="28"/>
        </w:rPr>
        <w:br w:type="page"/>
      </w:r>
    </w:p>
    <w:p w14:paraId="6BFE5A1D" w14:textId="616BC6D1" w:rsidR="00463B9B" w:rsidRPr="009A3A92" w:rsidRDefault="00463B9B">
      <w:pPr>
        <w:rPr>
          <w:b/>
          <w:bCs/>
          <w:sz w:val="28"/>
          <w:szCs w:val="28"/>
        </w:rPr>
      </w:pPr>
      <w:r w:rsidRPr="009A3A92">
        <w:rPr>
          <w:b/>
          <w:bCs/>
          <w:sz w:val="28"/>
          <w:szCs w:val="28"/>
        </w:rPr>
        <w:lastRenderedPageBreak/>
        <w:t>Theory</w:t>
      </w:r>
    </w:p>
    <w:p w14:paraId="7296C55E" w14:textId="6E2CC1EB" w:rsidR="003876F2" w:rsidRPr="009A3A92" w:rsidRDefault="00FB74B9" w:rsidP="00517F50">
      <w:pPr>
        <w:jc w:val="both"/>
      </w:pPr>
      <w:r w:rsidRPr="009A3A92">
        <w:t xml:space="preserve">As Seoul is a very populated city from </w:t>
      </w:r>
      <w:r w:rsidRPr="009A3A92">
        <w:t>S</w:t>
      </w:r>
      <w:r w:rsidRPr="009A3A92">
        <w:t>outh Korea</w:t>
      </w:r>
      <w:r w:rsidRPr="009A3A92">
        <w:t xml:space="preserve">, they have a very modern bike circuit into the downtown. </w:t>
      </w:r>
      <w:r w:rsidR="003876F2" w:rsidRPr="009A3A92">
        <w:t xml:space="preserve">Currently, </w:t>
      </w:r>
      <w:r w:rsidR="00C9014A" w:rsidRPr="009A3A92">
        <w:t xml:space="preserve">the population in the Urban area of Seoul is of 9,977,776 citizens. This is a big indicator that the bikes are very good choice as transportation option. </w:t>
      </w:r>
    </w:p>
    <w:p w14:paraId="38A7CBA2" w14:textId="65330D6C" w:rsidR="00463B9B" w:rsidRPr="009A3A92" w:rsidRDefault="00FB74B9" w:rsidP="00517F50">
      <w:pPr>
        <w:jc w:val="both"/>
      </w:pPr>
      <w:r w:rsidRPr="009A3A92">
        <w:t xml:space="preserve">This </w:t>
      </w:r>
      <w:r w:rsidRPr="009A3A92">
        <w:rPr>
          <w:rFonts w:ascii="Open Sans" w:hAnsi="Open Sans" w:cs="Open Sans"/>
          <w:color w:val="444444"/>
          <w:sz w:val="23"/>
          <w:szCs w:val="23"/>
          <w:shd w:val="clear" w:color="auto" w:fill="FFFFFF"/>
        </w:rPr>
        <w:t>bike rental system</w:t>
      </w:r>
      <w:r w:rsidRPr="009A3A92">
        <w:t xml:space="preserve"> can be used by all the citizens and foreign people.  </w:t>
      </w:r>
      <w:r w:rsidR="00E55072" w:rsidRPr="009A3A92">
        <w:t xml:space="preserve">In 2022, there was more than 2000 bikes to rent in the </w:t>
      </w:r>
      <w:r w:rsidR="00E84F08" w:rsidRPr="009A3A92">
        <w:t>public</w:t>
      </w:r>
      <w:r w:rsidR="00E55072" w:rsidRPr="009A3A92">
        <w:t xml:space="preserve"> stations in </w:t>
      </w:r>
      <w:r w:rsidR="00E84F08" w:rsidRPr="009A3A92">
        <w:t xml:space="preserve">the city of </w:t>
      </w:r>
      <w:r w:rsidR="00E55072" w:rsidRPr="009A3A92">
        <w:t>Seoul</w:t>
      </w:r>
      <w:r w:rsidRPr="009A3A92">
        <w:t xml:space="preserve"> and the number of stations is over 800 across Seoul. </w:t>
      </w:r>
    </w:p>
    <w:p w14:paraId="645395A9" w14:textId="77777777" w:rsidR="00517F50" w:rsidRPr="009A3A92" w:rsidRDefault="00463B9B" w:rsidP="00517F50">
      <w:pPr>
        <w:jc w:val="center"/>
      </w:pPr>
      <w:r w:rsidRPr="009A3A92">
        <w:fldChar w:fldCharType="begin"/>
      </w:r>
      <w:r w:rsidRPr="009A3A92">
        <w:instrText xml:space="preserve"> INCLUDEPICTURE "https://10mag.com/wp-content/uploads/2017/08/21034853_1646237412076140_88433788_o.jpg" \* MERGEFORMATINET </w:instrText>
      </w:r>
      <w:r w:rsidRPr="009A3A92">
        <w:fldChar w:fldCharType="separate"/>
      </w:r>
      <w:r w:rsidRPr="009A3A92">
        <w:rPr>
          <w:noProof/>
        </w:rPr>
        <w:drawing>
          <wp:inline distT="0" distB="0" distL="0" distR="0" wp14:anchorId="677F795A" wp14:editId="7823B19D">
            <wp:extent cx="2340429" cy="3118390"/>
            <wp:effectExtent l="0" t="0" r="0" b="0"/>
            <wp:docPr id="492365832" name="Picture 1" descr="seoul bike rental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oul bike rental st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744" cy="3198753"/>
                    </a:xfrm>
                    <a:prstGeom prst="rect">
                      <a:avLst/>
                    </a:prstGeom>
                    <a:noFill/>
                    <a:ln>
                      <a:noFill/>
                    </a:ln>
                  </pic:spPr>
                </pic:pic>
              </a:graphicData>
            </a:graphic>
          </wp:inline>
        </w:drawing>
      </w:r>
      <w:r w:rsidRPr="009A3A92">
        <w:fldChar w:fldCharType="end"/>
      </w:r>
    </w:p>
    <w:p w14:paraId="4DC3A619" w14:textId="180F274A" w:rsidR="00517F50" w:rsidRPr="009A3A92" w:rsidRDefault="00C9014A" w:rsidP="00C9014A">
      <w:pPr>
        <w:jc w:val="both"/>
      </w:pPr>
      <w:r w:rsidRPr="009A3A92">
        <w:t>The data included in the ‘</w:t>
      </w:r>
      <w:r w:rsidRPr="009A3A92">
        <w:t>SeoulBikeData.csv</w:t>
      </w:r>
      <w:r w:rsidRPr="009A3A92">
        <w:t xml:space="preserve">’ file is sufficient to create a model of machine learning and make predictions of different areas. </w:t>
      </w:r>
    </w:p>
    <w:p w14:paraId="0AFC3AE9" w14:textId="276135E3" w:rsidR="00B02E5E" w:rsidRPr="009A3A92" w:rsidRDefault="00955C51" w:rsidP="00C9014A">
      <w:pPr>
        <w:rPr>
          <w:b/>
          <w:bCs/>
          <w:sz w:val="28"/>
          <w:szCs w:val="28"/>
        </w:rPr>
      </w:pPr>
      <w:r w:rsidRPr="009A3A92">
        <w:rPr>
          <w:b/>
          <w:bCs/>
          <w:sz w:val="28"/>
          <w:szCs w:val="28"/>
        </w:rPr>
        <w:t>Methodology</w:t>
      </w:r>
    </w:p>
    <w:p w14:paraId="6B34FEF0" w14:textId="776DC9AC" w:rsidR="00C9014A" w:rsidRPr="009A3A92" w:rsidRDefault="0012798D" w:rsidP="00184372">
      <w:pPr>
        <w:jc w:val="both"/>
      </w:pPr>
      <w:r w:rsidRPr="009A3A92">
        <w:t xml:space="preserve">As mentioned, the goal of this exercise is to find the </w:t>
      </w:r>
      <w:r w:rsidR="00184372" w:rsidRPr="009A3A92">
        <w:t>relationship</w:t>
      </w:r>
      <w:r w:rsidRPr="009A3A92">
        <w:t xml:space="preserve"> between the </w:t>
      </w:r>
      <w:r w:rsidR="0006627C" w:rsidRPr="009A3A92">
        <w:t xml:space="preserve">independent variables (hour, Temperature, Humidity, Wind </w:t>
      </w:r>
      <w:r w:rsidR="00184372" w:rsidRPr="009A3A92">
        <w:t>speed, Visibility</w:t>
      </w:r>
      <w:r w:rsidR="0006627C" w:rsidRPr="009A3A92">
        <w:t>, Dew point temperature, Solar Radiation, Rainfall, Snowfall, Seasons, Holiday) and the independent variable (Rented Bike count)</w:t>
      </w:r>
      <w:r w:rsidR="00C9014A" w:rsidRPr="009A3A92">
        <w:t xml:space="preserve"> and try to make some prediction in how many bikes will be rented in different weather conditions or days. </w:t>
      </w:r>
    </w:p>
    <w:p w14:paraId="477677EF" w14:textId="40FAA912" w:rsidR="00955C51" w:rsidRPr="009A3A92" w:rsidRDefault="0006627C" w:rsidP="00184372">
      <w:pPr>
        <w:jc w:val="both"/>
      </w:pPr>
      <w:r w:rsidRPr="009A3A92">
        <w:t xml:space="preserve">The steps to find this relationship will be: </w:t>
      </w:r>
    </w:p>
    <w:p w14:paraId="37B26BD3" w14:textId="00798D29" w:rsidR="0006627C" w:rsidRPr="009A3A92" w:rsidRDefault="0006627C" w:rsidP="00184372">
      <w:pPr>
        <w:pStyle w:val="ListParagraph"/>
        <w:numPr>
          <w:ilvl w:val="0"/>
          <w:numId w:val="12"/>
        </w:numPr>
        <w:jc w:val="both"/>
      </w:pPr>
      <w:r w:rsidRPr="009A3A92">
        <w:t>Prepare data.</w:t>
      </w:r>
    </w:p>
    <w:p w14:paraId="518215BE" w14:textId="52116C40" w:rsidR="0006627C" w:rsidRPr="009A3A92" w:rsidRDefault="0006627C" w:rsidP="00184372">
      <w:pPr>
        <w:pStyle w:val="ListParagraph"/>
        <w:numPr>
          <w:ilvl w:val="0"/>
          <w:numId w:val="12"/>
        </w:numPr>
        <w:jc w:val="both"/>
      </w:pPr>
      <w:r w:rsidRPr="009A3A92">
        <w:lastRenderedPageBreak/>
        <w:t>Visualize data.</w:t>
      </w:r>
    </w:p>
    <w:p w14:paraId="5A08BC08" w14:textId="529E3576" w:rsidR="0006627C" w:rsidRPr="009A3A92" w:rsidRDefault="0006627C" w:rsidP="00184372">
      <w:pPr>
        <w:pStyle w:val="ListParagraph"/>
        <w:numPr>
          <w:ilvl w:val="0"/>
          <w:numId w:val="12"/>
        </w:numPr>
        <w:jc w:val="both"/>
      </w:pPr>
      <w:r w:rsidRPr="009A3A92">
        <w:t>Split data</w:t>
      </w:r>
    </w:p>
    <w:p w14:paraId="37C188A5" w14:textId="654641BD" w:rsidR="0006627C" w:rsidRPr="009A3A92" w:rsidRDefault="0006627C" w:rsidP="00184372">
      <w:pPr>
        <w:pStyle w:val="ListParagraph"/>
        <w:numPr>
          <w:ilvl w:val="0"/>
          <w:numId w:val="12"/>
        </w:numPr>
        <w:jc w:val="both"/>
      </w:pPr>
      <w:r w:rsidRPr="009A3A92">
        <w:t>Fit the model.</w:t>
      </w:r>
    </w:p>
    <w:p w14:paraId="0DDB1C1F" w14:textId="7D7A1B38" w:rsidR="0006627C" w:rsidRPr="009A3A92" w:rsidRDefault="0006627C" w:rsidP="00184372">
      <w:pPr>
        <w:pStyle w:val="ListParagraph"/>
        <w:numPr>
          <w:ilvl w:val="0"/>
          <w:numId w:val="12"/>
        </w:numPr>
        <w:jc w:val="both"/>
      </w:pPr>
      <w:r w:rsidRPr="009A3A92">
        <w:t>Make predictions.</w:t>
      </w:r>
    </w:p>
    <w:p w14:paraId="0A3856F5" w14:textId="484DBEA1" w:rsidR="0006627C" w:rsidRPr="009A3A92" w:rsidRDefault="0006627C" w:rsidP="00184372">
      <w:pPr>
        <w:pStyle w:val="ListParagraph"/>
        <w:numPr>
          <w:ilvl w:val="0"/>
          <w:numId w:val="12"/>
        </w:numPr>
        <w:jc w:val="both"/>
      </w:pPr>
      <w:r w:rsidRPr="009A3A92">
        <w:t xml:space="preserve">Evaluate the model. </w:t>
      </w:r>
    </w:p>
    <w:p w14:paraId="6BCFF329" w14:textId="530E0778" w:rsidR="0006627C" w:rsidRPr="009A3A92" w:rsidRDefault="0006627C" w:rsidP="00184372">
      <w:pPr>
        <w:jc w:val="both"/>
      </w:pPr>
      <w:r w:rsidRPr="009A3A92">
        <w:t xml:space="preserve">In the first section of the notebook, no libraries will be used and in the second one </w:t>
      </w:r>
      <w:r w:rsidR="00184372" w:rsidRPr="009A3A92">
        <w:t xml:space="preserve">the sklearn library will be used. In this way, the short and long process will be showed. </w:t>
      </w:r>
    </w:p>
    <w:p w14:paraId="063A5F03" w14:textId="2C848720" w:rsidR="00035BE3" w:rsidRPr="009A3A92" w:rsidRDefault="00035BE3" w:rsidP="00035BE3">
      <w:pPr>
        <w:rPr>
          <w:b/>
          <w:bCs/>
          <w:sz w:val="28"/>
          <w:szCs w:val="28"/>
        </w:rPr>
      </w:pPr>
      <w:r w:rsidRPr="009A3A92">
        <w:rPr>
          <w:b/>
          <w:bCs/>
          <w:sz w:val="28"/>
          <w:szCs w:val="28"/>
        </w:rPr>
        <w:t>Hypothesis</w:t>
      </w:r>
    </w:p>
    <w:p w14:paraId="6CED5E11" w14:textId="271DE8F3" w:rsidR="0082297C" w:rsidRPr="009A3A92" w:rsidRDefault="007A2622" w:rsidP="00E55072">
      <w:pPr>
        <w:jc w:val="both"/>
      </w:pPr>
      <w:r w:rsidRPr="009A3A92">
        <w:t>With all th</w:t>
      </w:r>
      <w:r w:rsidRPr="009A3A92">
        <w:t xml:space="preserve">e </w:t>
      </w:r>
      <w:r w:rsidRPr="009A3A92">
        <w:t>information</w:t>
      </w:r>
      <w:r w:rsidRPr="009A3A92">
        <w:t xml:space="preserve"> in the data set, </w:t>
      </w:r>
      <w:r w:rsidR="00E55072" w:rsidRPr="009A3A92">
        <w:t>the goal is to know if there is relationship between</w:t>
      </w:r>
      <w:r w:rsidR="009A3A92">
        <w:t xml:space="preserve"> different conditions</w:t>
      </w:r>
      <w:r w:rsidR="00E55072" w:rsidRPr="009A3A92">
        <w:t xml:space="preserve"> and the rented bikes in Seoul. Also, it is important to verify if the multiple linear regression model is the correct technique to solve this question. This will be validate</w:t>
      </w:r>
      <w:r w:rsidR="009A3A92">
        <w:t xml:space="preserve"> training a linear regression model from scratch and </w:t>
      </w:r>
      <w:r w:rsidR="00E55072" w:rsidRPr="009A3A92">
        <w:t xml:space="preserve">applying the regression formulas to the data set. </w:t>
      </w:r>
    </w:p>
    <w:p w14:paraId="20DD2819" w14:textId="77777777" w:rsidR="0082297C" w:rsidRPr="009A3A92" w:rsidRDefault="0082297C"/>
    <w:p w14:paraId="769C7734" w14:textId="77777777" w:rsidR="00BC4FEC" w:rsidRDefault="0082297C" w:rsidP="007371EA">
      <w:pPr>
        <w:rPr>
          <w:b/>
          <w:bCs/>
          <w:sz w:val="28"/>
          <w:szCs w:val="28"/>
        </w:rPr>
      </w:pPr>
      <w:r w:rsidRPr="009A3A92">
        <w:rPr>
          <w:b/>
          <w:bCs/>
          <w:sz w:val="28"/>
          <w:szCs w:val="28"/>
        </w:rPr>
        <w:br w:type="column"/>
      </w:r>
      <w:r w:rsidR="00955C51" w:rsidRPr="009A3A92">
        <w:rPr>
          <w:b/>
          <w:bCs/>
          <w:sz w:val="28"/>
          <w:szCs w:val="28"/>
        </w:rPr>
        <w:lastRenderedPageBreak/>
        <w:t>Development</w:t>
      </w:r>
    </w:p>
    <w:p w14:paraId="78628D9E" w14:textId="58D7BF4A" w:rsidR="00BC4FEC" w:rsidRPr="009A3A92" w:rsidRDefault="00E1766A" w:rsidP="00E1766A">
      <w:pPr>
        <w:jc w:val="both"/>
      </w:pPr>
      <w:r w:rsidRPr="009A3A92">
        <w:t xml:space="preserve">To start the preprocessing process, </w:t>
      </w:r>
      <w:r w:rsidR="00BC4FEC">
        <w:t xml:space="preserve">it is better to remember that the objective of this notebook is to know the relationship between the factors and the number of bikes rented, and then try to predict the number of bikes rented in a determinate condition </w:t>
      </w:r>
      <w:r w:rsidR="00BC4FEC" w:rsidRPr="009A3A92">
        <w:t xml:space="preserve">is important to analyze the columns that is important to drop, use or modify to train the model. </w:t>
      </w:r>
    </w:p>
    <w:p w14:paraId="60BB79A5" w14:textId="77777777" w:rsidR="00BC4FEC" w:rsidRPr="00BC4FEC" w:rsidRDefault="00BC4FEC" w:rsidP="00BC4FEC">
      <w:pPr>
        <w:rPr>
          <w:b/>
          <w:bCs/>
          <w:sz w:val="28"/>
          <w:szCs w:val="28"/>
        </w:rPr>
      </w:pPr>
      <w:r>
        <w:t>T</w:t>
      </w:r>
      <w:r w:rsidRPr="009A3A92">
        <w:t>he csv is imported using pandas library.</w:t>
      </w:r>
    </w:p>
    <w:p w14:paraId="5401B64D" w14:textId="1FE635D6" w:rsidR="00BC4FEC" w:rsidRDefault="00BC4FEC" w:rsidP="00BC4FEC">
      <w:pPr>
        <w:pStyle w:val="Heading2"/>
        <w:jc w:val="center"/>
      </w:pPr>
      <w:r w:rsidRPr="009A3A92">
        <w:rPr>
          <w:noProof/>
        </w:rPr>
        <w:drawing>
          <wp:inline distT="0" distB="0" distL="0" distR="0" wp14:anchorId="2E18F31B" wp14:editId="60899BC7">
            <wp:extent cx="3868972" cy="1752600"/>
            <wp:effectExtent l="0" t="0" r="5080" b="0"/>
            <wp:docPr id="459831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1971" name="Picture 1" descr="A screenshot of a computer&#10;&#10;Description automatically generated"/>
                    <pic:cNvPicPr/>
                  </pic:nvPicPr>
                  <pic:blipFill>
                    <a:blip r:embed="rId12"/>
                    <a:stretch>
                      <a:fillRect/>
                    </a:stretch>
                  </pic:blipFill>
                  <pic:spPr>
                    <a:xfrm>
                      <a:off x="0" y="0"/>
                      <a:ext cx="4009579" cy="1816293"/>
                    </a:xfrm>
                    <a:prstGeom prst="rect">
                      <a:avLst/>
                    </a:prstGeom>
                  </pic:spPr>
                </pic:pic>
              </a:graphicData>
            </a:graphic>
          </wp:inline>
        </w:drawing>
      </w:r>
    </w:p>
    <w:p w14:paraId="41E5B6AC" w14:textId="6A5EDAED" w:rsidR="00E1766A" w:rsidRDefault="00E1766A" w:rsidP="002428AA">
      <w:pPr>
        <w:jc w:val="both"/>
      </w:pPr>
      <w:r w:rsidRPr="009A3A92">
        <w:t>The first column, Date, is not important due to it has a lot of null values and the rest of the columns are factors that provide more information to the model</w:t>
      </w:r>
      <w:r w:rsidR="00BC4FEC">
        <w:t xml:space="preserve">. </w:t>
      </w:r>
    </w:p>
    <w:p w14:paraId="2082ABCA" w14:textId="77777777" w:rsidR="002428AA" w:rsidRDefault="00BC4FEC" w:rsidP="002428AA">
      <w:pPr>
        <w:jc w:val="both"/>
      </w:pPr>
      <w:r>
        <w:t>Most part of the people have a better understanding of a problem using tools to visualize the data. The introduction of the library matplotlib</w:t>
      </w:r>
      <w:r w:rsidR="002428AA">
        <w:t xml:space="preserve"> is one of those tools and the first use to it is see the plot of the dependent variable (DV) with the independent variables (IV). </w:t>
      </w:r>
    </w:p>
    <w:p w14:paraId="619D31DA" w14:textId="77777777" w:rsidR="002428AA" w:rsidRDefault="002428AA" w:rsidP="002428AA">
      <w:pPr>
        <w:jc w:val="center"/>
      </w:pPr>
      <w:r w:rsidRPr="002428AA">
        <w:drawing>
          <wp:inline distT="0" distB="0" distL="0" distR="0" wp14:anchorId="44F2F999" wp14:editId="58B93271">
            <wp:extent cx="3604381" cy="2612571"/>
            <wp:effectExtent l="0" t="0" r="2540" b="3810"/>
            <wp:docPr id="665672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2481" name="Picture 1" descr="A screenshot of a computer&#10;&#10;Description automatically generated"/>
                    <pic:cNvPicPr/>
                  </pic:nvPicPr>
                  <pic:blipFill>
                    <a:blip r:embed="rId13"/>
                    <a:stretch>
                      <a:fillRect/>
                    </a:stretch>
                  </pic:blipFill>
                  <pic:spPr>
                    <a:xfrm>
                      <a:off x="0" y="0"/>
                      <a:ext cx="3693608" cy="2677245"/>
                    </a:xfrm>
                    <a:prstGeom prst="rect">
                      <a:avLst/>
                    </a:prstGeom>
                  </pic:spPr>
                </pic:pic>
              </a:graphicData>
            </a:graphic>
          </wp:inline>
        </w:drawing>
      </w:r>
    </w:p>
    <w:p w14:paraId="167DD2E7" w14:textId="77777777" w:rsidR="002428AA" w:rsidRDefault="002428AA" w:rsidP="002428AA">
      <w:pPr>
        <w:jc w:val="center"/>
      </w:pPr>
    </w:p>
    <w:p w14:paraId="3CE11AF5" w14:textId="0BED09F9" w:rsidR="002428AA" w:rsidRDefault="002428AA" w:rsidP="00A345F8">
      <w:pPr>
        <w:jc w:val="both"/>
      </w:pPr>
      <w:r>
        <w:lastRenderedPageBreak/>
        <w:t xml:space="preserve">Following the objective, the Y of this data set is the column ‘Rented bike Count’ and the rest columns are part of the X matrix. </w:t>
      </w:r>
    </w:p>
    <w:p w14:paraId="794FACB5" w14:textId="7BE3AE9A" w:rsidR="00F61240" w:rsidRDefault="002428AA" w:rsidP="00A345F8">
      <w:pPr>
        <w:jc w:val="both"/>
      </w:pPr>
      <w:r w:rsidRPr="00406A18">
        <w:t xml:space="preserve">In </w:t>
      </w:r>
      <w:r w:rsidR="00406A18" w:rsidRPr="00406A18">
        <w:t>the last two columns (Seasons and holidays)</w:t>
      </w:r>
      <w:r w:rsidR="00F61240">
        <w:t xml:space="preserve"> of the X</w:t>
      </w:r>
      <w:r w:rsidR="00406A18" w:rsidRPr="00406A18">
        <w:t>, the val</w:t>
      </w:r>
      <w:r w:rsidR="00406A18">
        <w:t xml:space="preserve">ues are discrete, and to train the model all the data need to be continuous. </w:t>
      </w:r>
      <w:r w:rsidR="00F61240">
        <w:t xml:space="preserve">To fix this little issue, the function </w:t>
      </w:r>
      <w:proofErr w:type="spellStart"/>
      <w:proofErr w:type="gramStart"/>
      <w:r w:rsidR="00F61240">
        <w:t>rename</w:t>
      </w:r>
      <w:proofErr w:type="gramEnd"/>
      <w:r w:rsidR="00F61240">
        <w:t>_categories</w:t>
      </w:r>
      <w:proofErr w:type="spellEnd"/>
      <w:r w:rsidR="00F61240">
        <w:t xml:space="preserve"> was used to pass from the string values to integer ones. </w:t>
      </w:r>
    </w:p>
    <w:p w14:paraId="7E4EA8EE" w14:textId="59D1C390" w:rsidR="00F61240" w:rsidRPr="00406A18" w:rsidRDefault="00F61240" w:rsidP="00F61240">
      <w:pPr>
        <w:jc w:val="center"/>
      </w:pPr>
      <w:r w:rsidRPr="00F61240">
        <w:drawing>
          <wp:inline distT="0" distB="0" distL="0" distR="0" wp14:anchorId="5F48472C" wp14:editId="54CE82D6">
            <wp:extent cx="2540000" cy="736600"/>
            <wp:effectExtent l="0" t="0" r="0" b="0"/>
            <wp:docPr id="1119453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3479" name="Picture 1" descr="A screenshot of a computer&#10;&#10;Description automatically generated"/>
                    <pic:cNvPicPr/>
                  </pic:nvPicPr>
                  <pic:blipFill>
                    <a:blip r:embed="rId14"/>
                    <a:stretch>
                      <a:fillRect/>
                    </a:stretch>
                  </pic:blipFill>
                  <pic:spPr>
                    <a:xfrm>
                      <a:off x="0" y="0"/>
                      <a:ext cx="2540000" cy="736600"/>
                    </a:xfrm>
                    <a:prstGeom prst="rect">
                      <a:avLst/>
                    </a:prstGeom>
                  </pic:spPr>
                </pic:pic>
              </a:graphicData>
            </a:graphic>
          </wp:inline>
        </w:drawing>
      </w:r>
    </w:p>
    <w:p w14:paraId="3CA7EB6C" w14:textId="3CAFB308" w:rsidR="00F61240" w:rsidRDefault="00BC4FEC" w:rsidP="00A345F8">
      <w:pPr>
        <w:jc w:val="both"/>
      </w:pPr>
      <w:r>
        <w:br/>
      </w:r>
      <w:r w:rsidR="00F61240">
        <w:t xml:space="preserve">Other preprocessing operations </w:t>
      </w:r>
      <w:r w:rsidR="00F3022B">
        <w:t xml:space="preserve">is to insert the one column in the first place on the X matrix and the create the </w:t>
      </w:r>
      <w:r w:rsidR="00F3022B" w:rsidRPr="00F3022B">
        <w:t>transpose matrix</w:t>
      </w:r>
      <w:r w:rsidR="00F3022B">
        <w:t xml:space="preserve"> of X. Also, the creation of the thetas array with random number between 0 and 1. In this exercise, 12 thetas will be needed. </w:t>
      </w:r>
    </w:p>
    <w:p w14:paraId="700F2D95" w14:textId="0940B979" w:rsidR="00F3022B" w:rsidRDefault="00F3022B" w:rsidP="00A345F8">
      <w:pPr>
        <w:jc w:val="both"/>
      </w:pPr>
      <w:r>
        <w:t xml:space="preserve">The hypothesis is represented by the h variable and the m variable was get form the shape of X, it will be used into the cost function. </w:t>
      </w:r>
    </w:p>
    <w:p w14:paraId="4E0818B0" w14:textId="202867F5" w:rsidR="00F3022B" w:rsidRDefault="00F61240" w:rsidP="00A345F8">
      <w:pPr>
        <w:jc w:val="both"/>
      </w:pPr>
      <w:r>
        <w:t xml:space="preserve">The training of the model is focused in 2 functions, the optimizer function, and the cost function. </w:t>
      </w:r>
    </w:p>
    <w:p w14:paraId="5A710FB1" w14:textId="77777777" w:rsidR="00AB0D4F" w:rsidRDefault="00AB0D4F" w:rsidP="00A345F8">
      <w:pPr>
        <w:jc w:val="both"/>
      </w:pPr>
      <w:r>
        <w:t xml:space="preserve">The MSE was calculated before and after the call of the train function. </w:t>
      </w:r>
    </w:p>
    <w:p w14:paraId="2F025C23" w14:textId="5F8E335A" w:rsidR="00F3022B" w:rsidRDefault="00F3022B" w:rsidP="00F3022B"/>
    <w:tbl>
      <w:tblPr>
        <w:tblStyle w:val="PlainTable5"/>
        <w:tblW w:w="0" w:type="auto"/>
        <w:jc w:val="center"/>
        <w:tblLook w:val="04A0" w:firstRow="1" w:lastRow="0" w:firstColumn="1" w:lastColumn="0" w:noHBand="0" w:noVBand="1"/>
      </w:tblPr>
      <w:tblGrid>
        <w:gridCol w:w="2973"/>
        <w:gridCol w:w="2974"/>
      </w:tblGrid>
      <w:tr w:rsidR="00F3022B" w14:paraId="7406A95D" w14:textId="77777777" w:rsidTr="00AB0D4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73" w:type="dxa"/>
          </w:tcPr>
          <w:p w14:paraId="3A5630A6" w14:textId="77777777" w:rsidR="00F3022B" w:rsidRDefault="00F3022B" w:rsidP="00F3022B">
            <w:pPr>
              <w:jc w:val="center"/>
            </w:pPr>
          </w:p>
        </w:tc>
        <w:tc>
          <w:tcPr>
            <w:tcW w:w="2974" w:type="dxa"/>
          </w:tcPr>
          <w:p w14:paraId="1795128B" w14:textId="3CF1C9FB" w:rsidR="00F3022B" w:rsidRDefault="00F3022B" w:rsidP="00F3022B">
            <w:pPr>
              <w:jc w:val="center"/>
              <w:cnfStyle w:val="100000000000" w:firstRow="1" w:lastRow="0" w:firstColumn="0" w:lastColumn="0" w:oddVBand="0" w:evenVBand="0" w:oddHBand="0" w:evenHBand="0" w:firstRowFirstColumn="0" w:firstRowLastColumn="0" w:lastRowFirstColumn="0" w:lastRowLastColumn="0"/>
            </w:pPr>
            <w:r>
              <w:t>MSE</w:t>
            </w:r>
          </w:p>
        </w:tc>
      </w:tr>
      <w:tr w:rsidR="00F3022B" w14:paraId="08992F19" w14:textId="77777777" w:rsidTr="00AB0D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3" w:type="dxa"/>
          </w:tcPr>
          <w:p w14:paraId="3E9C4674" w14:textId="4777FA08" w:rsidR="00F3022B" w:rsidRDefault="00F3022B" w:rsidP="00F3022B">
            <w:pPr>
              <w:jc w:val="center"/>
            </w:pPr>
            <w:r>
              <w:t>Value before train</w:t>
            </w:r>
          </w:p>
        </w:tc>
        <w:tc>
          <w:tcPr>
            <w:tcW w:w="2974" w:type="dxa"/>
          </w:tcPr>
          <w:p w14:paraId="0C4798C0" w14:textId="3CB5A465" w:rsidR="00F3022B" w:rsidRDefault="00F3022B" w:rsidP="00F3022B">
            <w:pPr>
              <w:jc w:val="center"/>
              <w:cnfStyle w:val="000000100000" w:firstRow="0" w:lastRow="0" w:firstColumn="0" w:lastColumn="0" w:oddVBand="0" w:evenVBand="0" w:oddHBand="1" w:evenHBand="0" w:firstRowFirstColumn="0" w:firstRowLastColumn="0" w:lastRowFirstColumn="0" w:lastRowLastColumn="0"/>
            </w:pPr>
            <w:r w:rsidRPr="00F3022B">
              <w:t>4.57964787e+13</w:t>
            </w:r>
          </w:p>
        </w:tc>
      </w:tr>
      <w:tr w:rsidR="00F3022B" w14:paraId="57B3CE1A" w14:textId="77777777" w:rsidTr="00AB0D4F">
        <w:trPr>
          <w:jc w:val="center"/>
        </w:trPr>
        <w:tc>
          <w:tcPr>
            <w:cnfStyle w:val="001000000000" w:firstRow="0" w:lastRow="0" w:firstColumn="1" w:lastColumn="0" w:oddVBand="0" w:evenVBand="0" w:oddHBand="0" w:evenHBand="0" w:firstRowFirstColumn="0" w:firstRowLastColumn="0" w:lastRowFirstColumn="0" w:lastRowLastColumn="0"/>
            <w:tcW w:w="2973" w:type="dxa"/>
          </w:tcPr>
          <w:p w14:paraId="77B096DD" w14:textId="659F9475" w:rsidR="00F3022B" w:rsidRDefault="00F3022B" w:rsidP="00F3022B">
            <w:pPr>
              <w:jc w:val="center"/>
            </w:pPr>
            <w:r>
              <w:t>Value After train</w:t>
            </w:r>
          </w:p>
        </w:tc>
        <w:tc>
          <w:tcPr>
            <w:tcW w:w="2974" w:type="dxa"/>
          </w:tcPr>
          <w:p w14:paraId="4C9892BF" w14:textId="0FBF9838" w:rsidR="00F3022B" w:rsidRDefault="00AB0D4F" w:rsidP="00F3022B">
            <w:pPr>
              <w:jc w:val="center"/>
              <w:cnfStyle w:val="000000000000" w:firstRow="0" w:lastRow="0" w:firstColumn="0" w:lastColumn="0" w:oddVBand="0" w:evenVBand="0" w:oddHBand="0" w:evenHBand="0" w:firstRowFirstColumn="0" w:firstRowLastColumn="0" w:lastRowFirstColumn="0" w:lastRowLastColumn="0"/>
            </w:pPr>
            <w:r w:rsidRPr="00AB0D4F">
              <w:t>1.79000044e+24</w:t>
            </w:r>
          </w:p>
        </w:tc>
      </w:tr>
    </w:tbl>
    <w:p w14:paraId="6F4759F6" w14:textId="77777777" w:rsidR="00F3022B" w:rsidRDefault="00F3022B" w:rsidP="00F3022B"/>
    <w:p w14:paraId="7E6047B9" w14:textId="77777777" w:rsidR="009D1CA1" w:rsidRDefault="009D1CA1" w:rsidP="00A345F8">
      <w:pPr>
        <w:jc w:val="both"/>
      </w:pPr>
      <w:r>
        <w:t xml:space="preserve">Once this part of this exercise is done, the second part will start, it is using sklearn library. The first step is to split the data to distribute all the information to train and test the model. </w:t>
      </w:r>
    </w:p>
    <w:p w14:paraId="4865C5B6" w14:textId="520BDA9A" w:rsidR="00AB0D4F" w:rsidRDefault="009D1CA1" w:rsidP="00A345F8">
      <w:pPr>
        <w:jc w:val="both"/>
      </w:pPr>
      <w:r>
        <w:t>In this part</w:t>
      </w:r>
      <w:r w:rsidR="00922410">
        <w:t xml:space="preserve">, all the steps are faster due to sklearn can avoid a lot of lines of code and make it in one line, for example the creation of the model and the training process is done in 3 lines. </w:t>
      </w:r>
    </w:p>
    <w:p w14:paraId="1CBA7E4C" w14:textId="79AC5567" w:rsidR="00922410" w:rsidRDefault="0085196E" w:rsidP="00A345F8">
      <w:pPr>
        <w:jc w:val="both"/>
      </w:pPr>
      <w:r>
        <w:lastRenderedPageBreak/>
        <w:t xml:space="preserve">This machine learning library can show the values that the model </w:t>
      </w:r>
      <w:r w:rsidR="00F878CD">
        <w:t>creates</w:t>
      </w:r>
      <w:r>
        <w:t xml:space="preserve"> after the training process, </w:t>
      </w:r>
      <w:r w:rsidR="00F878CD">
        <w:t>these values</w:t>
      </w:r>
      <w:r>
        <w:t xml:space="preserve"> are equivalent to the thetas array from the first part of this exercise. </w:t>
      </w:r>
    </w:p>
    <w:p w14:paraId="55F96733" w14:textId="39575BA2" w:rsidR="0085196E" w:rsidRDefault="00F878CD" w:rsidP="00A345F8">
      <w:pPr>
        <w:jc w:val="both"/>
      </w:pPr>
      <w:r>
        <w:t xml:space="preserve">Once a prediction is done, there are two pending tasks. First one is plotting the results vs the training data </w:t>
      </w:r>
      <w:r w:rsidR="004307C2">
        <w:t xml:space="preserve">to get a better vision of the results </w:t>
      </w:r>
      <w:r>
        <w:t xml:space="preserve">and second one is to use the MSE as a metric from Sklearn library and evaluate our model. </w:t>
      </w:r>
    </w:p>
    <w:p w14:paraId="4A4231E6" w14:textId="4325A3C6" w:rsidR="00922410" w:rsidRDefault="004307C2" w:rsidP="00A345F8">
      <w:pPr>
        <w:jc w:val="both"/>
      </w:pPr>
      <w:r>
        <w:t xml:space="preserve">As the first part, we evaluate or model in two different moments. </w:t>
      </w:r>
      <w:r w:rsidR="00A50880">
        <w:t xml:space="preserve">One evaluation was done with the prediction of the train data and the second one was done with the test data. </w:t>
      </w:r>
    </w:p>
    <w:p w14:paraId="3D638FC2" w14:textId="77777777" w:rsidR="00922410" w:rsidRDefault="00922410"/>
    <w:tbl>
      <w:tblPr>
        <w:tblStyle w:val="PlainTable5"/>
        <w:tblW w:w="0" w:type="auto"/>
        <w:jc w:val="center"/>
        <w:tblLook w:val="04A0" w:firstRow="1" w:lastRow="0" w:firstColumn="1" w:lastColumn="0" w:noHBand="0" w:noVBand="1"/>
      </w:tblPr>
      <w:tblGrid>
        <w:gridCol w:w="2973"/>
        <w:gridCol w:w="2974"/>
      </w:tblGrid>
      <w:tr w:rsidR="00A50880" w14:paraId="48E2C38E" w14:textId="77777777" w:rsidTr="0024034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73" w:type="dxa"/>
          </w:tcPr>
          <w:p w14:paraId="03A1380E" w14:textId="77777777" w:rsidR="00A50880" w:rsidRDefault="00A50880" w:rsidP="00240344">
            <w:pPr>
              <w:jc w:val="center"/>
            </w:pPr>
          </w:p>
        </w:tc>
        <w:tc>
          <w:tcPr>
            <w:tcW w:w="2974" w:type="dxa"/>
          </w:tcPr>
          <w:p w14:paraId="5AF01F04" w14:textId="77777777" w:rsidR="00A50880" w:rsidRDefault="00A50880" w:rsidP="00240344">
            <w:pPr>
              <w:jc w:val="center"/>
              <w:cnfStyle w:val="100000000000" w:firstRow="1" w:lastRow="0" w:firstColumn="0" w:lastColumn="0" w:oddVBand="0" w:evenVBand="0" w:oddHBand="0" w:evenHBand="0" w:firstRowFirstColumn="0" w:firstRowLastColumn="0" w:lastRowFirstColumn="0" w:lastRowLastColumn="0"/>
            </w:pPr>
            <w:r>
              <w:t>MSE</w:t>
            </w:r>
          </w:p>
        </w:tc>
      </w:tr>
      <w:tr w:rsidR="00A50880" w14:paraId="6C99D6F4" w14:textId="77777777" w:rsidTr="002403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3" w:type="dxa"/>
          </w:tcPr>
          <w:p w14:paraId="3E74F607" w14:textId="77777777" w:rsidR="00A50880" w:rsidRDefault="00A50880" w:rsidP="00240344">
            <w:pPr>
              <w:jc w:val="center"/>
            </w:pPr>
            <w:r>
              <w:t>Value before train</w:t>
            </w:r>
          </w:p>
        </w:tc>
        <w:tc>
          <w:tcPr>
            <w:tcW w:w="2974" w:type="dxa"/>
          </w:tcPr>
          <w:p w14:paraId="280F4369" w14:textId="6C7F3F71" w:rsidR="00A50880" w:rsidRDefault="00A50880" w:rsidP="00240344">
            <w:pPr>
              <w:jc w:val="center"/>
              <w:cnfStyle w:val="000000100000" w:firstRow="0" w:lastRow="0" w:firstColumn="0" w:lastColumn="0" w:oddVBand="0" w:evenVBand="0" w:oddHBand="1" w:evenHBand="0" w:firstRowFirstColumn="0" w:firstRowLastColumn="0" w:lastRowFirstColumn="0" w:lastRowLastColumn="0"/>
            </w:pPr>
            <w:r w:rsidRPr="00A50880">
              <w:t>213665.79324284595</w:t>
            </w:r>
          </w:p>
        </w:tc>
      </w:tr>
      <w:tr w:rsidR="00A50880" w14:paraId="1063A0E9" w14:textId="77777777" w:rsidTr="00240344">
        <w:trPr>
          <w:jc w:val="center"/>
        </w:trPr>
        <w:tc>
          <w:tcPr>
            <w:cnfStyle w:val="001000000000" w:firstRow="0" w:lastRow="0" w:firstColumn="1" w:lastColumn="0" w:oddVBand="0" w:evenVBand="0" w:oddHBand="0" w:evenHBand="0" w:firstRowFirstColumn="0" w:firstRowLastColumn="0" w:lastRowFirstColumn="0" w:lastRowLastColumn="0"/>
            <w:tcW w:w="2973" w:type="dxa"/>
          </w:tcPr>
          <w:p w14:paraId="64D8373D" w14:textId="77777777" w:rsidR="00A50880" w:rsidRDefault="00A50880" w:rsidP="00240344">
            <w:pPr>
              <w:jc w:val="center"/>
            </w:pPr>
            <w:r>
              <w:t>Value After train</w:t>
            </w:r>
          </w:p>
        </w:tc>
        <w:tc>
          <w:tcPr>
            <w:tcW w:w="2974" w:type="dxa"/>
          </w:tcPr>
          <w:p w14:paraId="55CC0EE1" w14:textId="34ED4E2C" w:rsidR="00A50880" w:rsidRDefault="00A50880" w:rsidP="00240344">
            <w:pPr>
              <w:jc w:val="center"/>
              <w:cnfStyle w:val="000000000000" w:firstRow="0" w:lastRow="0" w:firstColumn="0" w:lastColumn="0" w:oddVBand="0" w:evenVBand="0" w:oddHBand="0" w:evenHBand="0" w:firstRowFirstColumn="0" w:firstRowLastColumn="0" w:lastRowFirstColumn="0" w:lastRowLastColumn="0"/>
            </w:pPr>
            <w:r w:rsidRPr="00A50880">
              <w:t>221997.8281363019</w:t>
            </w:r>
          </w:p>
        </w:tc>
      </w:tr>
    </w:tbl>
    <w:p w14:paraId="18226C34" w14:textId="77777777" w:rsidR="00922410" w:rsidRPr="009D1CA1" w:rsidRDefault="00922410"/>
    <w:p w14:paraId="467D803D" w14:textId="77777777" w:rsidR="00A50880" w:rsidRDefault="00A50880">
      <w:pPr>
        <w:rPr>
          <w:rFonts w:asciiTheme="majorHAnsi" w:eastAsiaTheme="majorEastAsia" w:hAnsiTheme="majorHAnsi" w:cstheme="majorBidi"/>
          <w:b/>
        </w:rPr>
      </w:pPr>
      <w:r>
        <w:br w:type="page"/>
      </w:r>
    </w:p>
    <w:p w14:paraId="33153DF9" w14:textId="0EDCC4FB" w:rsidR="005152F8" w:rsidRPr="009A3A92" w:rsidRDefault="00B94AC3">
      <w:pPr>
        <w:pStyle w:val="Heading2"/>
      </w:pPr>
      <w:r>
        <w:lastRenderedPageBreak/>
        <w:t>Conclusions</w:t>
      </w:r>
    </w:p>
    <w:p w14:paraId="50F74B34" w14:textId="67DAC9D6" w:rsidR="005152F8" w:rsidRDefault="005917F7" w:rsidP="00A345F8">
      <w:pPr>
        <w:jc w:val="both"/>
      </w:pPr>
      <w:r>
        <w:t xml:space="preserve">The use of 2 different tools of the regression model provides a different vision of the problems. </w:t>
      </w:r>
    </w:p>
    <w:p w14:paraId="31D553E4" w14:textId="7F7EFE14" w:rsidR="00CF6302" w:rsidRDefault="00CF6302" w:rsidP="00A345F8">
      <w:pPr>
        <w:jc w:val="both"/>
      </w:pPr>
      <w:r>
        <w:t xml:space="preserve">For the first part of the exercise, the MSE results were presented before, and the model improved after the training. This indicates that the mathematical </w:t>
      </w:r>
      <w:r w:rsidR="00A345F8">
        <w:t xml:space="preserve">procedures were successfully applied, the model find the correct thetas and it can be used to predict values for the future. </w:t>
      </w:r>
    </w:p>
    <w:p w14:paraId="1F52060F" w14:textId="77777777" w:rsidR="005F7270" w:rsidRDefault="00A345F8" w:rsidP="00A345F8">
      <w:pPr>
        <w:jc w:val="both"/>
      </w:pPr>
      <w:r>
        <w:t>For the second part of the exercise, the results from the MSE were weird. A high value was obtained in the two measures. One possible reason can be the model was over fitting</w:t>
      </w:r>
      <w:r w:rsidR="005F7270">
        <w:t xml:space="preserve">. </w:t>
      </w:r>
    </w:p>
    <w:p w14:paraId="76B61179" w14:textId="12A11572" w:rsidR="0085196E" w:rsidRDefault="005F7270" w:rsidP="00A345F8">
      <w:pPr>
        <w:jc w:val="both"/>
      </w:pPr>
      <w:r>
        <w:t xml:space="preserve">The images below are the comparison between the training data and the predictions, and the test data with the predictions. We can see the data is concentrated in one area. </w:t>
      </w:r>
    </w:p>
    <w:p w14:paraId="3BEB7F16" w14:textId="14FE731C" w:rsidR="005F7270" w:rsidRDefault="0085196E">
      <w:r w:rsidRPr="0085196E">
        <w:drawing>
          <wp:inline distT="0" distB="0" distL="0" distR="0" wp14:anchorId="64E66517" wp14:editId="2C0A3951">
            <wp:extent cx="2797629" cy="2069479"/>
            <wp:effectExtent l="0" t="0" r="0" b="635"/>
            <wp:docPr id="156627339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73391" name="Picture 1" descr="A graph with blue dots&#10;&#10;Description automatically generated"/>
                    <pic:cNvPicPr/>
                  </pic:nvPicPr>
                  <pic:blipFill>
                    <a:blip r:embed="rId15"/>
                    <a:stretch>
                      <a:fillRect/>
                    </a:stretch>
                  </pic:blipFill>
                  <pic:spPr>
                    <a:xfrm>
                      <a:off x="0" y="0"/>
                      <a:ext cx="2841750" cy="2102117"/>
                    </a:xfrm>
                    <a:prstGeom prst="rect">
                      <a:avLst/>
                    </a:prstGeom>
                  </pic:spPr>
                </pic:pic>
              </a:graphicData>
            </a:graphic>
          </wp:inline>
        </w:drawing>
      </w:r>
      <w:r w:rsidR="005F7270">
        <w:t xml:space="preserve">  </w:t>
      </w:r>
      <w:r w:rsidR="005F7270" w:rsidRPr="0085196E">
        <w:drawing>
          <wp:inline distT="0" distB="0" distL="0" distR="0" wp14:anchorId="733AAFF6" wp14:editId="5AE60290">
            <wp:extent cx="2757715" cy="2068286"/>
            <wp:effectExtent l="0" t="0" r="0" b="1905"/>
            <wp:docPr id="61945568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5681" name="Picture 1" descr="A screen shot of a graph&#10;&#10;Description automatically generated"/>
                    <pic:cNvPicPr/>
                  </pic:nvPicPr>
                  <pic:blipFill>
                    <a:blip r:embed="rId16"/>
                    <a:stretch>
                      <a:fillRect/>
                    </a:stretch>
                  </pic:blipFill>
                  <pic:spPr>
                    <a:xfrm>
                      <a:off x="0" y="0"/>
                      <a:ext cx="2791810" cy="2093857"/>
                    </a:xfrm>
                    <a:prstGeom prst="rect">
                      <a:avLst/>
                    </a:prstGeom>
                  </pic:spPr>
                </pic:pic>
              </a:graphicData>
            </a:graphic>
          </wp:inline>
        </w:drawing>
      </w:r>
    </w:p>
    <w:p w14:paraId="49B5FB9D" w14:textId="2FB679F0" w:rsidR="0085196E" w:rsidRDefault="005F7270">
      <w:r>
        <w:t xml:space="preserve">Another </w:t>
      </w:r>
      <w:r w:rsidR="00435C87">
        <w:t xml:space="preserve">reason for these weird results from MSE, can be that is the wrong metric. If we apply the R2 score metric, the result is reasonable. </w:t>
      </w:r>
    </w:p>
    <w:p w14:paraId="7FAF4BCC" w14:textId="77777777" w:rsidR="00435C87" w:rsidRDefault="00435C87">
      <w:r>
        <w:t xml:space="preserve">As a conclusion, note that </w:t>
      </w:r>
      <w:r>
        <w:t xml:space="preserve">is </w:t>
      </w:r>
      <w:r>
        <w:t xml:space="preserve">very </w:t>
      </w:r>
      <w:r>
        <w:t xml:space="preserve">important </w:t>
      </w:r>
      <w:r>
        <w:t>choose the correct libraries, process, can be the difference in the results of the problems. Try different methods for the same problem can provide better vision of the data.</w:t>
      </w:r>
    </w:p>
    <w:p w14:paraId="15A2B96D" w14:textId="0C4CF713" w:rsidR="00435C87" w:rsidRPr="009A3A92" w:rsidRDefault="00435C87">
      <w:r>
        <w:t xml:space="preserve"> </w:t>
      </w:r>
    </w:p>
    <w:p w14:paraId="69EF35A6" w14:textId="77777777" w:rsidR="005000B7" w:rsidRDefault="005000B7" w:rsidP="00D43AFA">
      <w:pPr>
        <w:pStyle w:val="Heading1"/>
        <w:rPr>
          <w:sz w:val="40"/>
          <w:szCs w:val="24"/>
        </w:rPr>
      </w:pPr>
    </w:p>
    <w:p w14:paraId="7529F469" w14:textId="35F3ED9B" w:rsidR="00B94AC3" w:rsidRPr="009A3A92" w:rsidRDefault="0082297C" w:rsidP="00D43AFA">
      <w:pPr>
        <w:pStyle w:val="Heading1"/>
        <w:rPr>
          <w:sz w:val="40"/>
          <w:szCs w:val="24"/>
        </w:rPr>
      </w:pPr>
      <w:r w:rsidRPr="009A3A92">
        <w:rPr>
          <w:sz w:val="40"/>
          <w:szCs w:val="24"/>
        </w:rPr>
        <w:br w:type="column"/>
      </w:r>
    </w:p>
    <w:sdt>
      <w:sdtPr>
        <w:id w:val="-1086229539"/>
        <w:docPartObj>
          <w:docPartGallery w:val="Bibliographies"/>
          <w:docPartUnique/>
        </w:docPartObj>
      </w:sdtPr>
      <w:sdtEndPr>
        <w:rPr>
          <w:rFonts w:asciiTheme="minorHAnsi" w:eastAsiaTheme="minorHAnsi" w:hAnsiTheme="minorHAnsi" w:cstheme="minorBidi"/>
          <w:b w:val="0"/>
          <w:caps w:val="0"/>
          <w:sz w:val="26"/>
          <w:szCs w:val="26"/>
        </w:rPr>
      </w:sdtEndPr>
      <w:sdtContent>
        <w:p w14:paraId="65924BE4" w14:textId="15B86FAC" w:rsidR="00B94AC3" w:rsidRDefault="00B94AC3">
          <w:pPr>
            <w:pStyle w:val="Heading1"/>
          </w:pPr>
          <w:r>
            <w:t>Bibliography</w:t>
          </w:r>
        </w:p>
        <w:sdt>
          <w:sdtPr>
            <w:id w:val="111145805"/>
            <w:bibliography/>
          </w:sdtPr>
          <w:sdtContent>
            <w:p w14:paraId="0D20EFD0" w14:textId="77777777" w:rsidR="005000B7" w:rsidRDefault="00B94AC3" w:rsidP="005000B7">
              <w:pPr>
                <w:pStyle w:val="Bibliography"/>
                <w:ind w:left="720" w:hanging="720"/>
                <w:rPr>
                  <w:noProof/>
                  <w:sz w:val="24"/>
                  <w:szCs w:val="24"/>
                </w:rPr>
              </w:pPr>
              <w:r>
                <w:fldChar w:fldCharType="begin"/>
              </w:r>
              <w:r>
                <w:instrText xml:space="preserve"> BIBLIOGRAPHY </w:instrText>
              </w:r>
              <w:r>
                <w:fldChar w:fldCharType="separate"/>
              </w:r>
              <w:r w:rsidR="005000B7">
                <w:rPr>
                  <w:noProof/>
                </w:rPr>
                <w:t xml:space="preserve">MSalty. (2018). </w:t>
              </w:r>
              <w:r w:rsidR="005000B7">
                <w:rPr>
                  <w:i/>
                  <w:iCs/>
                  <w:noProof/>
                </w:rPr>
                <w:t>Stackoverflow</w:t>
              </w:r>
              <w:r w:rsidR="005000B7">
                <w:rPr>
                  <w:noProof/>
                </w:rPr>
                <w:t>. Retrieved from https://stackoverflow.com/questions/22216076/unicodedecodeerror-utf8-codec-cant-decode-byte-0xa5-in-position-0-invalid-s</w:t>
              </w:r>
            </w:p>
            <w:p w14:paraId="439CAC0B" w14:textId="77777777" w:rsidR="005000B7" w:rsidRDefault="005000B7" w:rsidP="005000B7">
              <w:pPr>
                <w:pStyle w:val="Bibliography"/>
                <w:ind w:left="720" w:hanging="720"/>
                <w:rPr>
                  <w:noProof/>
                </w:rPr>
              </w:pPr>
              <w:r w:rsidRPr="005000B7">
                <w:rPr>
                  <w:noProof/>
                  <w:lang w:val="es-ES"/>
                </w:rPr>
                <w:t xml:space="preserve">Barrera, P. O. (2022). Ecobici y los sistemas de bicicletas públicas en las megaciudades, evolución y análisis comparativo. </w:t>
              </w:r>
              <w:r>
                <w:rPr>
                  <w:i/>
                  <w:iCs/>
                  <w:noProof/>
                </w:rPr>
                <w:t>Facultad de Ingeniería (UNAM)</w:t>
              </w:r>
              <w:r>
                <w:rPr>
                  <w:noProof/>
                </w:rPr>
                <w:t>.</w:t>
              </w:r>
            </w:p>
            <w:p w14:paraId="6C8105A6" w14:textId="77777777" w:rsidR="005000B7" w:rsidRDefault="005000B7" w:rsidP="005000B7">
              <w:pPr>
                <w:pStyle w:val="Bibliography"/>
                <w:ind w:left="720" w:hanging="720"/>
                <w:rPr>
                  <w:noProof/>
                </w:rPr>
              </w:pPr>
              <w:r>
                <w:rPr>
                  <w:i/>
                  <w:iCs/>
                  <w:noProof/>
                </w:rPr>
                <w:t>UC Irvine Machine LEarning Reporsitory</w:t>
              </w:r>
              <w:r>
                <w:rPr>
                  <w:noProof/>
                </w:rPr>
                <w:t>. (2020, 02 29). Retrieved from https://archive.ics.uci.edu/dataset/560/seoul+bike+sharing+demand</w:t>
              </w:r>
            </w:p>
            <w:p w14:paraId="2CC2A179" w14:textId="77777777" w:rsidR="005000B7" w:rsidRDefault="005000B7" w:rsidP="005000B7">
              <w:pPr>
                <w:pStyle w:val="Bibliography"/>
                <w:ind w:left="720" w:hanging="720"/>
                <w:rPr>
                  <w:noProof/>
                </w:rPr>
              </w:pPr>
              <w:r>
                <w:rPr>
                  <w:i/>
                  <w:iCs/>
                  <w:noProof/>
                </w:rPr>
                <w:t>Population Stat</w:t>
              </w:r>
              <w:r>
                <w:rPr>
                  <w:noProof/>
                </w:rPr>
                <w:t>. (2023). Retrieved from https://populationstat.com/south-korea/seoul</w:t>
              </w:r>
            </w:p>
            <w:p w14:paraId="5012558F" w14:textId="6440EC8E" w:rsidR="00151B7B" w:rsidRPr="009A3A92" w:rsidRDefault="00B94AC3" w:rsidP="005000B7">
              <w:r>
                <w:rPr>
                  <w:b/>
                  <w:bCs/>
                  <w:noProof/>
                </w:rPr>
                <w:fldChar w:fldCharType="end"/>
              </w:r>
            </w:p>
          </w:sdtContent>
        </w:sdt>
      </w:sdtContent>
    </w:sdt>
    <w:p w14:paraId="6932928B" w14:textId="77777777" w:rsidR="00D43AFA" w:rsidRPr="009A3A92" w:rsidRDefault="00D43AFA"/>
    <w:p w14:paraId="53FE9D86" w14:textId="77777777" w:rsidR="00D43AFA" w:rsidRPr="009A3A92" w:rsidRDefault="00D43AFA"/>
    <w:p w14:paraId="6A6B4D68" w14:textId="77777777" w:rsidR="00D43AFA" w:rsidRPr="009A3A92" w:rsidRDefault="00D43AFA"/>
    <w:sectPr w:rsidR="00D43AFA" w:rsidRPr="009A3A92" w:rsidSect="002428AA">
      <w:footerReference w:type="default" r:id="rId17"/>
      <w:pgSz w:w="12240" w:h="15840"/>
      <w:pgMar w:top="994" w:right="1826" w:bottom="1122"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128B6" w14:textId="77777777" w:rsidR="00D85BD4" w:rsidRDefault="00D85BD4">
      <w:pPr>
        <w:spacing w:after="0" w:line="240" w:lineRule="auto"/>
      </w:pPr>
      <w:r>
        <w:separator/>
      </w:r>
    </w:p>
  </w:endnote>
  <w:endnote w:type="continuationSeparator" w:id="0">
    <w:p w14:paraId="1A541BC5" w14:textId="77777777" w:rsidR="00D85BD4" w:rsidRDefault="00D8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8381" w14:textId="4800B5B9" w:rsidR="005152F8" w:rsidRDefault="00515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A5E41" w14:textId="77777777" w:rsidR="00D85BD4" w:rsidRDefault="00D85BD4">
      <w:pPr>
        <w:spacing w:after="0" w:line="240" w:lineRule="auto"/>
      </w:pPr>
      <w:r>
        <w:separator/>
      </w:r>
    </w:p>
  </w:footnote>
  <w:footnote w:type="continuationSeparator" w:id="0">
    <w:p w14:paraId="6534498F" w14:textId="77777777" w:rsidR="00D85BD4" w:rsidRDefault="00D85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906757"/>
    <w:multiLevelType w:val="hybridMultilevel"/>
    <w:tmpl w:val="051A25AE"/>
    <w:lvl w:ilvl="0" w:tplc="49C0C73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463A8"/>
    <w:multiLevelType w:val="hybridMultilevel"/>
    <w:tmpl w:val="D3BA144C"/>
    <w:lvl w:ilvl="0" w:tplc="7480ACAC">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925591">
    <w:abstractNumId w:val="9"/>
  </w:num>
  <w:num w:numId="2" w16cid:durableId="1175726139">
    <w:abstractNumId w:val="7"/>
  </w:num>
  <w:num w:numId="3" w16cid:durableId="1377390485">
    <w:abstractNumId w:val="6"/>
  </w:num>
  <w:num w:numId="4" w16cid:durableId="1333684180">
    <w:abstractNumId w:val="5"/>
  </w:num>
  <w:num w:numId="5" w16cid:durableId="337319062">
    <w:abstractNumId w:val="4"/>
  </w:num>
  <w:num w:numId="6" w16cid:durableId="190382129">
    <w:abstractNumId w:val="8"/>
  </w:num>
  <w:num w:numId="7" w16cid:durableId="2060397499">
    <w:abstractNumId w:val="3"/>
  </w:num>
  <w:num w:numId="8" w16cid:durableId="2559779">
    <w:abstractNumId w:val="2"/>
  </w:num>
  <w:num w:numId="9" w16cid:durableId="780806829">
    <w:abstractNumId w:val="1"/>
  </w:num>
  <w:num w:numId="10" w16cid:durableId="628434618">
    <w:abstractNumId w:val="0"/>
  </w:num>
  <w:num w:numId="11" w16cid:durableId="755594258">
    <w:abstractNumId w:val="11"/>
  </w:num>
  <w:num w:numId="12" w16cid:durableId="105779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AFA"/>
    <w:rsid w:val="00035BE3"/>
    <w:rsid w:val="0006627C"/>
    <w:rsid w:val="0012798D"/>
    <w:rsid w:val="00151B7B"/>
    <w:rsid w:val="00184372"/>
    <w:rsid w:val="001C70C3"/>
    <w:rsid w:val="002428AA"/>
    <w:rsid w:val="003367A4"/>
    <w:rsid w:val="003876F2"/>
    <w:rsid w:val="00406A18"/>
    <w:rsid w:val="004307C2"/>
    <w:rsid w:val="00431177"/>
    <w:rsid w:val="00435C87"/>
    <w:rsid w:val="00463B9B"/>
    <w:rsid w:val="00475AC4"/>
    <w:rsid w:val="005000B7"/>
    <w:rsid w:val="005152F8"/>
    <w:rsid w:val="00517F50"/>
    <w:rsid w:val="005917F7"/>
    <w:rsid w:val="005F19D4"/>
    <w:rsid w:val="005F7270"/>
    <w:rsid w:val="006A1587"/>
    <w:rsid w:val="006D6177"/>
    <w:rsid w:val="007371EA"/>
    <w:rsid w:val="007A2622"/>
    <w:rsid w:val="007C584B"/>
    <w:rsid w:val="00813D8B"/>
    <w:rsid w:val="0082297C"/>
    <w:rsid w:val="00846C31"/>
    <w:rsid w:val="0085196E"/>
    <w:rsid w:val="00922410"/>
    <w:rsid w:val="00955C51"/>
    <w:rsid w:val="00956CF7"/>
    <w:rsid w:val="009A3A92"/>
    <w:rsid w:val="009D1CA1"/>
    <w:rsid w:val="00A240D9"/>
    <w:rsid w:val="00A345F8"/>
    <w:rsid w:val="00A44CC6"/>
    <w:rsid w:val="00A50880"/>
    <w:rsid w:val="00AB0D4F"/>
    <w:rsid w:val="00B02E5E"/>
    <w:rsid w:val="00B94AC3"/>
    <w:rsid w:val="00BC4FEC"/>
    <w:rsid w:val="00C9014A"/>
    <w:rsid w:val="00CF6302"/>
    <w:rsid w:val="00D43AFA"/>
    <w:rsid w:val="00D60F01"/>
    <w:rsid w:val="00D85BD4"/>
    <w:rsid w:val="00E1766A"/>
    <w:rsid w:val="00E55072"/>
    <w:rsid w:val="00E84F08"/>
    <w:rsid w:val="00F3022B"/>
    <w:rsid w:val="00F61240"/>
    <w:rsid w:val="00F878CD"/>
    <w:rsid w:val="00FB74B9"/>
    <w:rsid w:val="00FD4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7B4F"/>
  <w15:chartTrackingRefBased/>
  <w15:docId w15:val="{963C0F14-C1E9-544C-BA00-85C8EC5E3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B02E5E"/>
    <w:pPr>
      <w:ind w:left="720"/>
      <w:contextualSpacing/>
    </w:pPr>
  </w:style>
  <w:style w:type="character" w:styleId="Hyperlink">
    <w:name w:val="Hyperlink"/>
    <w:basedOn w:val="DefaultParagraphFont"/>
    <w:uiPriority w:val="99"/>
    <w:unhideWhenUsed/>
    <w:rsid w:val="00FB74B9"/>
    <w:rPr>
      <w:color w:val="36A3B8" w:themeColor="hyperlink"/>
      <w:u w:val="single"/>
    </w:rPr>
  </w:style>
  <w:style w:type="character" w:styleId="UnresolvedMention">
    <w:name w:val="Unresolved Mention"/>
    <w:basedOn w:val="DefaultParagraphFont"/>
    <w:uiPriority w:val="99"/>
    <w:semiHidden/>
    <w:unhideWhenUsed/>
    <w:rsid w:val="00FB74B9"/>
    <w:rPr>
      <w:color w:val="605E5C"/>
      <w:shd w:val="clear" w:color="auto" w:fill="E1DFDD"/>
    </w:rPr>
  </w:style>
  <w:style w:type="character" w:styleId="FollowedHyperlink">
    <w:name w:val="FollowedHyperlink"/>
    <w:basedOn w:val="DefaultParagraphFont"/>
    <w:uiPriority w:val="99"/>
    <w:semiHidden/>
    <w:unhideWhenUsed/>
    <w:rsid w:val="00475AC4"/>
    <w:rPr>
      <w:color w:val="805273" w:themeColor="followedHyperlink"/>
      <w:u w:val="single"/>
    </w:rPr>
  </w:style>
  <w:style w:type="paragraph" w:styleId="Bibliography">
    <w:name w:val="Bibliography"/>
    <w:basedOn w:val="Normal"/>
    <w:next w:val="Normal"/>
    <w:uiPriority w:val="37"/>
    <w:unhideWhenUsed/>
    <w:rsid w:val="00B94AC3"/>
  </w:style>
  <w:style w:type="table" w:styleId="PlainTable3">
    <w:name w:val="Plain Table 3"/>
    <w:basedOn w:val="TableNormal"/>
    <w:uiPriority w:val="43"/>
    <w:rsid w:val="00AB0D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B0D4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B0D4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2623">
      <w:bodyDiv w:val="1"/>
      <w:marLeft w:val="0"/>
      <w:marRight w:val="0"/>
      <w:marTop w:val="0"/>
      <w:marBottom w:val="0"/>
      <w:divBdr>
        <w:top w:val="none" w:sz="0" w:space="0" w:color="auto"/>
        <w:left w:val="none" w:sz="0" w:space="0" w:color="auto"/>
        <w:bottom w:val="none" w:sz="0" w:space="0" w:color="auto"/>
        <w:right w:val="none" w:sz="0" w:space="0" w:color="auto"/>
      </w:divBdr>
    </w:div>
    <w:div w:id="123543885">
      <w:bodyDiv w:val="1"/>
      <w:marLeft w:val="0"/>
      <w:marRight w:val="0"/>
      <w:marTop w:val="0"/>
      <w:marBottom w:val="0"/>
      <w:divBdr>
        <w:top w:val="none" w:sz="0" w:space="0" w:color="auto"/>
        <w:left w:val="none" w:sz="0" w:space="0" w:color="auto"/>
        <w:bottom w:val="none" w:sz="0" w:space="0" w:color="auto"/>
        <w:right w:val="none" w:sz="0" w:space="0" w:color="auto"/>
      </w:divBdr>
    </w:div>
    <w:div w:id="143933887">
      <w:bodyDiv w:val="1"/>
      <w:marLeft w:val="0"/>
      <w:marRight w:val="0"/>
      <w:marTop w:val="0"/>
      <w:marBottom w:val="0"/>
      <w:divBdr>
        <w:top w:val="none" w:sz="0" w:space="0" w:color="auto"/>
        <w:left w:val="none" w:sz="0" w:space="0" w:color="auto"/>
        <w:bottom w:val="none" w:sz="0" w:space="0" w:color="auto"/>
        <w:right w:val="none" w:sz="0" w:space="0" w:color="auto"/>
      </w:divBdr>
      <w:divsChild>
        <w:div w:id="1437484003">
          <w:marLeft w:val="0"/>
          <w:marRight w:val="0"/>
          <w:marTop w:val="0"/>
          <w:marBottom w:val="0"/>
          <w:divBdr>
            <w:top w:val="none" w:sz="0" w:space="0" w:color="auto"/>
            <w:left w:val="none" w:sz="0" w:space="0" w:color="auto"/>
            <w:bottom w:val="none" w:sz="0" w:space="0" w:color="auto"/>
            <w:right w:val="none" w:sz="0" w:space="0" w:color="auto"/>
          </w:divBdr>
        </w:div>
      </w:divsChild>
    </w:div>
    <w:div w:id="174342248">
      <w:bodyDiv w:val="1"/>
      <w:marLeft w:val="0"/>
      <w:marRight w:val="0"/>
      <w:marTop w:val="0"/>
      <w:marBottom w:val="0"/>
      <w:divBdr>
        <w:top w:val="none" w:sz="0" w:space="0" w:color="auto"/>
        <w:left w:val="none" w:sz="0" w:space="0" w:color="auto"/>
        <w:bottom w:val="none" w:sz="0" w:space="0" w:color="auto"/>
        <w:right w:val="none" w:sz="0" w:space="0" w:color="auto"/>
      </w:divBdr>
      <w:divsChild>
        <w:div w:id="671570817">
          <w:marLeft w:val="0"/>
          <w:marRight w:val="0"/>
          <w:marTop w:val="0"/>
          <w:marBottom w:val="0"/>
          <w:divBdr>
            <w:top w:val="none" w:sz="0" w:space="0" w:color="auto"/>
            <w:left w:val="none" w:sz="0" w:space="0" w:color="auto"/>
            <w:bottom w:val="none" w:sz="0" w:space="0" w:color="auto"/>
            <w:right w:val="none" w:sz="0" w:space="0" w:color="auto"/>
          </w:divBdr>
        </w:div>
      </w:divsChild>
    </w:div>
    <w:div w:id="234560408">
      <w:bodyDiv w:val="1"/>
      <w:marLeft w:val="0"/>
      <w:marRight w:val="0"/>
      <w:marTop w:val="0"/>
      <w:marBottom w:val="0"/>
      <w:divBdr>
        <w:top w:val="none" w:sz="0" w:space="0" w:color="auto"/>
        <w:left w:val="none" w:sz="0" w:space="0" w:color="auto"/>
        <w:bottom w:val="none" w:sz="0" w:space="0" w:color="auto"/>
        <w:right w:val="none" w:sz="0" w:space="0" w:color="auto"/>
      </w:divBdr>
    </w:div>
    <w:div w:id="544682905">
      <w:bodyDiv w:val="1"/>
      <w:marLeft w:val="0"/>
      <w:marRight w:val="0"/>
      <w:marTop w:val="0"/>
      <w:marBottom w:val="0"/>
      <w:divBdr>
        <w:top w:val="none" w:sz="0" w:space="0" w:color="auto"/>
        <w:left w:val="none" w:sz="0" w:space="0" w:color="auto"/>
        <w:bottom w:val="none" w:sz="0" w:space="0" w:color="auto"/>
        <w:right w:val="none" w:sz="0" w:space="0" w:color="auto"/>
      </w:divBdr>
    </w:div>
    <w:div w:id="552499282">
      <w:bodyDiv w:val="1"/>
      <w:marLeft w:val="0"/>
      <w:marRight w:val="0"/>
      <w:marTop w:val="0"/>
      <w:marBottom w:val="0"/>
      <w:divBdr>
        <w:top w:val="none" w:sz="0" w:space="0" w:color="auto"/>
        <w:left w:val="none" w:sz="0" w:space="0" w:color="auto"/>
        <w:bottom w:val="none" w:sz="0" w:space="0" w:color="auto"/>
        <w:right w:val="none" w:sz="0" w:space="0" w:color="auto"/>
      </w:divBdr>
    </w:div>
    <w:div w:id="556086666">
      <w:bodyDiv w:val="1"/>
      <w:marLeft w:val="0"/>
      <w:marRight w:val="0"/>
      <w:marTop w:val="0"/>
      <w:marBottom w:val="0"/>
      <w:divBdr>
        <w:top w:val="none" w:sz="0" w:space="0" w:color="auto"/>
        <w:left w:val="none" w:sz="0" w:space="0" w:color="auto"/>
        <w:bottom w:val="none" w:sz="0" w:space="0" w:color="auto"/>
        <w:right w:val="none" w:sz="0" w:space="0" w:color="auto"/>
      </w:divBdr>
    </w:div>
    <w:div w:id="767583768">
      <w:bodyDiv w:val="1"/>
      <w:marLeft w:val="0"/>
      <w:marRight w:val="0"/>
      <w:marTop w:val="0"/>
      <w:marBottom w:val="0"/>
      <w:divBdr>
        <w:top w:val="none" w:sz="0" w:space="0" w:color="auto"/>
        <w:left w:val="none" w:sz="0" w:space="0" w:color="auto"/>
        <w:bottom w:val="none" w:sz="0" w:space="0" w:color="auto"/>
        <w:right w:val="none" w:sz="0" w:space="0" w:color="auto"/>
      </w:divBdr>
    </w:div>
    <w:div w:id="770468264">
      <w:bodyDiv w:val="1"/>
      <w:marLeft w:val="0"/>
      <w:marRight w:val="0"/>
      <w:marTop w:val="0"/>
      <w:marBottom w:val="0"/>
      <w:divBdr>
        <w:top w:val="none" w:sz="0" w:space="0" w:color="auto"/>
        <w:left w:val="none" w:sz="0" w:space="0" w:color="auto"/>
        <w:bottom w:val="none" w:sz="0" w:space="0" w:color="auto"/>
        <w:right w:val="none" w:sz="0" w:space="0" w:color="auto"/>
      </w:divBdr>
      <w:divsChild>
        <w:div w:id="675890385">
          <w:marLeft w:val="0"/>
          <w:marRight w:val="0"/>
          <w:marTop w:val="0"/>
          <w:marBottom w:val="0"/>
          <w:divBdr>
            <w:top w:val="none" w:sz="0" w:space="0" w:color="auto"/>
            <w:left w:val="none" w:sz="0" w:space="0" w:color="auto"/>
            <w:bottom w:val="none" w:sz="0" w:space="0" w:color="auto"/>
            <w:right w:val="none" w:sz="0" w:space="0" w:color="auto"/>
          </w:divBdr>
        </w:div>
      </w:divsChild>
    </w:div>
    <w:div w:id="797260100">
      <w:bodyDiv w:val="1"/>
      <w:marLeft w:val="0"/>
      <w:marRight w:val="0"/>
      <w:marTop w:val="0"/>
      <w:marBottom w:val="0"/>
      <w:divBdr>
        <w:top w:val="none" w:sz="0" w:space="0" w:color="auto"/>
        <w:left w:val="none" w:sz="0" w:space="0" w:color="auto"/>
        <w:bottom w:val="none" w:sz="0" w:space="0" w:color="auto"/>
        <w:right w:val="none" w:sz="0" w:space="0" w:color="auto"/>
      </w:divBdr>
    </w:div>
    <w:div w:id="861476130">
      <w:bodyDiv w:val="1"/>
      <w:marLeft w:val="0"/>
      <w:marRight w:val="0"/>
      <w:marTop w:val="0"/>
      <w:marBottom w:val="0"/>
      <w:divBdr>
        <w:top w:val="none" w:sz="0" w:space="0" w:color="auto"/>
        <w:left w:val="none" w:sz="0" w:space="0" w:color="auto"/>
        <w:bottom w:val="none" w:sz="0" w:space="0" w:color="auto"/>
        <w:right w:val="none" w:sz="0" w:space="0" w:color="auto"/>
      </w:divBdr>
    </w:div>
    <w:div w:id="977105327">
      <w:bodyDiv w:val="1"/>
      <w:marLeft w:val="0"/>
      <w:marRight w:val="0"/>
      <w:marTop w:val="0"/>
      <w:marBottom w:val="0"/>
      <w:divBdr>
        <w:top w:val="none" w:sz="0" w:space="0" w:color="auto"/>
        <w:left w:val="none" w:sz="0" w:space="0" w:color="auto"/>
        <w:bottom w:val="none" w:sz="0" w:space="0" w:color="auto"/>
        <w:right w:val="none" w:sz="0" w:space="0" w:color="auto"/>
      </w:divBdr>
    </w:div>
    <w:div w:id="1141768293">
      <w:bodyDiv w:val="1"/>
      <w:marLeft w:val="0"/>
      <w:marRight w:val="0"/>
      <w:marTop w:val="0"/>
      <w:marBottom w:val="0"/>
      <w:divBdr>
        <w:top w:val="none" w:sz="0" w:space="0" w:color="auto"/>
        <w:left w:val="none" w:sz="0" w:space="0" w:color="auto"/>
        <w:bottom w:val="none" w:sz="0" w:space="0" w:color="auto"/>
        <w:right w:val="none" w:sz="0" w:space="0" w:color="auto"/>
      </w:divBdr>
    </w:div>
    <w:div w:id="1191141057">
      <w:bodyDiv w:val="1"/>
      <w:marLeft w:val="0"/>
      <w:marRight w:val="0"/>
      <w:marTop w:val="0"/>
      <w:marBottom w:val="0"/>
      <w:divBdr>
        <w:top w:val="none" w:sz="0" w:space="0" w:color="auto"/>
        <w:left w:val="none" w:sz="0" w:space="0" w:color="auto"/>
        <w:bottom w:val="none" w:sz="0" w:space="0" w:color="auto"/>
        <w:right w:val="none" w:sz="0" w:space="0" w:color="auto"/>
      </w:divBdr>
    </w:div>
    <w:div w:id="1312832571">
      <w:bodyDiv w:val="1"/>
      <w:marLeft w:val="0"/>
      <w:marRight w:val="0"/>
      <w:marTop w:val="0"/>
      <w:marBottom w:val="0"/>
      <w:divBdr>
        <w:top w:val="none" w:sz="0" w:space="0" w:color="auto"/>
        <w:left w:val="none" w:sz="0" w:space="0" w:color="auto"/>
        <w:bottom w:val="none" w:sz="0" w:space="0" w:color="auto"/>
        <w:right w:val="none" w:sz="0" w:space="0" w:color="auto"/>
      </w:divBdr>
      <w:divsChild>
        <w:div w:id="489054817">
          <w:marLeft w:val="0"/>
          <w:marRight w:val="0"/>
          <w:marTop w:val="0"/>
          <w:marBottom w:val="0"/>
          <w:divBdr>
            <w:top w:val="none" w:sz="0" w:space="0" w:color="auto"/>
            <w:left w:val="none" w:sz="0" w:space="0" w:color="auto"/>
            <w:bottom w:val="none" w:sz="0" w:space="0" w:color="auto"/>
            <w:right w:val="none" w:sz="0" w:space="0" w:color="auto"/>
          </w:divBdr>
        </w:div>
      </w:divsChild>
    </w:div>
    <w:div w:id="1369184057">
      <w:bodyDiv w:val="1"/>
      <w:marLeft w:val="0"/>
      <w:marRight w:val="0"/>
      <w:marTop w:val="0"/>
      <w:marBottom w:val="0"/>
      <w:divBdr>
        <w:top w:val="none" w:sz="0" w:space="0" w:color="auto"/>
        <w:left w:val="none" w:sz="0" w:space="0" w:color="auto"/>
        <w:bottom w:val="none" w:sz="0" w:space="0" w:color="auto"/>
        <w:right w:val="none" w:sz="0" w:space="0" w:color="auto"/>
      </w:divBdr>
    </w:div>
    <w:div w:id="1475834004">
      <w:bodyDiv w:val="1"/>
      <w:marLeft w:val="0"/>
      <w:marRight w:val="0"/>
      <w:marTop w:val="0"/>
      <w:marBottom w:val="0"/>
      <w:divBdr>
        <w:top w:val="none" w:sz="0" w:space="0" w:color="auto"/>
        <w:left w:val="none" w:sz="0" w:space="0" w:color="auto"/>
        <w:bottom w:val="none" w:sz="0" w:space="0" w:color="auto"/>
        <w:right w:val="none" w:sz="0" w:space="0" w:color="auto"/>
      </w:divBdr>
    </w:div>
    <w:div w:id="1497185721">
      <w:bodyDiv w:val="1"/>
      <w:marLeft w:val="0"/>
      <w:marRight w:val="0"/>
      <w:marTop w:val="0"/>
      <w:marBottom w:val="0"/>
      <w:divBdr>
        <w:top w:val="none" w:sz="0" w:space="0" w:color="auto"/>
        <w:left w:val="none" w:sz="0" w:space="0" w:color="auto"/>
        <w:bottom w:val="none" w:sz="0" w:space="0" w:color="auto"/>
        <w:right w:val="none" w:sz="0" w:space="0" w:color="auto"/>
      </w:divBdr>
    </w:div>
    <w:div w:id="1564371231">
      <w:bodyDiv w:val="1"/>
      <w:marLeft w:val="0"/>
      <w:marRight w:val="0"/>
      <w:marTop w:val="0"/>
      <w:marBottom w:val="0"/>
      <w:divBdr>
        <w:top w:val="none" w:sz="0" w:space="0" w:color="auto"/>
        <w:left w:val="none" w:sz="0" w:space="0" w:color="auto"/>
        <w:bottom w:val="none" w:sz="0" w:space="0" w:color="auto"/>
        <w:right w:val="none" w:sz="0" w:space="0" w:color="auto"/>
      </w:divBdr>
    </w:div>
    <w:div w:id="1641643903">
      <w:bodyDiv w:val="1"/>
      <w:marLeft w:val="0"/>
      <w:marRight w:val="0"/>
      <w:marTop w:val="0"/>
      <w:marBottom w:val="0"/>
      <w:divBdr>
        <w:top w:val="none" w:sz="0" w:space="0" w:color="auto"/>
        <w:left w:val="none" w:sz="0" w:space="0" w:color="auto"/>
        <w:bottom w:val="none" w:sz="0" w:space="0" w:color="auto"/>
        <w:right w:val="none" w:sz="0" w:space="0" w:color="auto"/>
      </w:divBdr>
      <w:divsChild>
        <w:div w:id="1518810759">
          <w:marLeft w:val="0"/>
          <w:marRight w:val="0"/>
          <w:marTop w:val="0"/>
          <w:marBottom w:val="0"/>
          <w:divBdr>
            <w:top w:val="none" w:sz="0" w:space="0" w:color="auto"/>
            <w:left w:val="none" w:sz="0" w:space="0" w:color="auto"/>
            <w:bottom w:val="none" w:sz="0" w:space="0" w:color="auto"/>
            <w:right w:val="none" w:sz="0" w:space="0" w:color="auto"/>
          </w:divBdr>
        </w:div>
      </w:divsChild>
    </w:div>
    <w:div w:id="1717972169">
      <w:bodyDiv w:val="1"/>
      <w:marLeft w:val="0"/>
      <w:marRight w:val="0"/>
      <w:marTop w:val="0"/>
      <w:marBottom w:val="0"/>
      <w:divBdr>
        <w:top w:val="none" w:sz="0" w:space="0" w:color="auto"/>
        <w:left w:val="none" w:sz="0" w:space="0" w:color="auto"/>
        <w:bottom w:val="none" w:sz="0" w:space="0" w:color="auto"/>
        <w:right w:val="none" w:sz="0" w:space="0" w:color="auto"/>
      </w:divBdr>
      <w:divsChild>
        <w:div w:id="1833334681">
          <w:marLeft w:val="0"/>
          <w:marRight w:val="0"/>
          <w:marTop w:val="0"/>
          <w:marBottom w:val="0"/>
          <w:divBdr>
            <w:top w:val="single" w:sz="2" w:space="0" w:color="E5E7EB"/>
            <w:left w:val="single" w:sz="2" w:space="0" w:color="E5E7EB"/>
            <w:bottom w:val="single" w:sz="2" w:space="0" w:color="E5E7EB"/>
            <w:right w:val="single" w:sz="2" w:space="0" w:color="E5E7EB"/>
          </w:divBdr>
          <w:divsChild>
            <w:div w:id="1135755268">
              <w:marLeft w:val="0"/>
              <w:marRight w:val="0"/>
              <w:marTop w:val="0"/>
              <w:marBottom w:val="0"/>
              <w:divBdr>
                <w:top w:val="single" w:sz="2" w:space="0" w:color="E5E7EB"/>
                <w:left w:val="single" w:sz="2" w:space="0" w:color="E5E7EB"/>
                <w:bottom w:val="single" w:sz="2" w:space="0" w:color="E5E7EB"/>
                <w:right w:val="single" w:sz="2" w:space="0" w:color="E5E7EB"/>
              </w:divBdr>
              <w:divsChild>
                <w:div w:id="1619290949">
                  <w:marLeft w:val="0"/>
                  <w:marRight w:val="0"/>
                  <w:marTop w:val="0"/>
                  <w:marBottom w:val="0"/>
                  <w:divBdr>
                    <w:top w:val="single" w:sz="2" w:space="0" w:color="E5E7EB"/>
                    <w:left w:val="single" w:sz="2" w:space="0" w:color="E5E7EB"/>
                    <w:bottom w:val="single" w:sz="2" w:space="0" w:color="E5E7EB"/>
                    <w:right w:val="single" w:sz="2" w:space="0" w:color="E5E7EB"/>
                  </w:divBdr>
                  <w:divsChild>
                    <w:div w:id="1264068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9738679">
                  <w:marLeft w:val="0"/>
                  <w:marRight w:val="0"/>
                  <w:marTop w:val="0"/>
                  <w:marBottom w:val="0"/>
                  <w:divBdr>
                    <w:top w:val="single" w:sz="2" w:space="0" w:color="E5E7EB"/>
                    <w:left w:val="single" w:sz="2" w:space="0" w:color="E5E7EB"/>
                    <w:bottom w:val="single" w:sz="2" w:space="0" w:color="E5E7EB"/>
                    <w:right w:val="single" w:sz="2" w:space="0" w:color="E5E7EB"/>
                  </w:divBdr>
                  <w:divsChild>
                    <w:div w:id="73745535">
                      <w:marLeft w:val="0"/>
                      <w:marRight w:val="0"/>
                      <w:marTop w:val="0"/>
                      <w:marBottom w:val="0"/>
                      <w:divBdr>
                        <w:top w:val="single" w:sz="2" w:space="0" w:color="E5E7EB"/>
                        <w:left w:val="single" w:sz="2" w:space="0" w:color="E5E7EB"/>
                        <w:bottom w:val="single" w:sz="2" w:space="0" w:color="E5E7EB"/>
                        <w:right w:val="single" w:sz="2" w:space="0" w:color="E5E7EB"/>
                      </w:divBdr>
                      <w:divsChild>
                        <w:div w:id="586035577">
                          <w:marLeft w:val="0"/>
                          <w:marRight w:val="0"/>
                          <w:marTop w:val="0"/>
                          <w:marBottom w:val="0"/>
                          <w:divBdr>
                            <w:top w:val="single" w:sz="2" w:space="0" w:color="E5E7EB"/>
                            <w:left w:val="single" w:sz="2" w:space="0" w:color="E5E7EB"/>
                            <w:bottom w:val="single" w:sz="2" w:space="0" w:color="E5E7EB"/>
                            <w:right w:val="single" w:sz="2" w:space="0" w:color="E5E7EB"/>
                          </w:divBdr>
                          <w:divsChild>
                            <w:div w:id="120734419">
                              <w:marLeft w:val="0"/>
                              <w:marRight w:val="0"/>
                              <w:marTop w:val="0"/>
                              <w:marBottom w:val="0"/>
                              <w:divBdr>
                                <w:top w:val="single" w:sz="2" w:space="0" w:color="E5E7EB"/>
                                <w:left w:val="single" w:sz="2" w:space="0" w:color="E5E7EB"/>
                                <w:bottom w:val="single" w:sz="2" w:space="0" w:color="E5E7EB"/>
                                <w:right w:val="single" w:sz="2" w:space="0" w:color="E5E7EB"/>
                              </w:divBdr>
                              <w:divsChild>
                                <w:div w:id="1535923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70883155">
          <w:marLeft w:val="0"/>
          <w:marRight w:val="0"/>
          <w:marTop w:val="0"/>
          <w:marBottom w:val="0"/>
          <w:divBdr>
            <w:top w:val="single" w:sz="2" w:space="0" w:color="E5E7EB"/>
            <w:left w:val="single" w:sz="2" w:space="0" w:color="E5E7EB"/>
            <w:bottom w:val="single" w:sz="2" w:space="0" w:color="E5E7EB"/>
            <w:right w:val="single" w:sz="2" w:space="0" w:color="E5E7EB"/>
          </w:divBdr>
          <w:divsChild>
            <w:div w:id="896625327">
              <w:marLeft w:val="0"/>
              <w:marRight w:val="0"/>
              <w:marTop w:val="0"/>
              <w:marBottom w:val="0"/>
              <w:divBdr>
                <w:top w:val="single" w:sz="2" w:space="0" w:color="E5E7EB"/>
                <w:left w:val="single" w:sz="2" w:space="0" w:color="E5E7EB"/>
                <w:bottom w:val="single" w:sz="2" w:space="0" w:color="E5E7EB"/>
                <w:right w:val="single" w:sz="2" w:space="0" w:color="E5E7EB"/>
              </w:divBdr>
              <w:divsChild>
                <w:div w:id="85737868">
                  <w:marLeft w:val="0"/>
                  <w:marRight w:val="0"/>
                  <w:marTop w:val="0"/>
                  <w:marBottom w:val="0"/>
                  <w:divBdr>
                    <w:top w:val="single" w:sz="2" w:space="0" w:color="E5E7EB"/>
                    <w:left w:val="single" w:sz="2" w:space="0" w:color="E5E7EB"/>
                    <w:bottom w:val="single" w:sz="2" w:space="0" w:color="E5E7EB"/>
                    <w:right w:val="single" w:sz="2" w:space="0" w:color="E5E7EB"/>
                  </w:divBdr>
                  <w:divsChild>
                    <w:div w:id="1714187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02652983">
      <w:bodyDiv w:val="1"/>
      <w:marLeft w:val="0"/>
      <w:marRight w:val="0"/>
      <w:marTop w:val="0"/>
      <w:marBottom w:val="0"/>
      <w:divBdr>
        <w:top w:val="none" w:sz="0" w:space="0" w:color="auto"/>
        <w:left w:val="none" w:sz="0" w:space="0" w:color="auto"/>
        <w:bottom w:val="none" w:sz="0" w:space="0" w:color="auto"/>
        <w:right w:val="none" w:sz="0" w:space="0" w:color="auto"/>
      </w:divBdr>
    </w:div>
    <w:div w:id="1821072633">
      <w:bodyDiv w:val="1"/>
      <w:marLeft w:val="0"/>
      <w:marRight w:val="0"/>
      <w:marTop w:val="0"/>
      <w:marBottom w:val="0"/>
      <w:divBdr>
        <w:top w:val="none" w:sz="0" w:space="0" w:color="auto"/>
        <w:left w:val="none" w:sz="0" w:space="0" w:color="auto"/>
        <w:bottom w:val="none" w:sz="0" w:space="0" w:color="auto"/>
        <w:right w:val="none" w:sz="0" w:space="0" w:color="auto"/>
      </w:divBdr>
    </w:div>
    <w:div w:id="210233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dataset/560/seoul+bike+sharing+demand"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chiquito/Library/Containers/com.microsoft.Word/Data/Library/Application%20Support/Microsoft/Office/16.0/DTS/en-US%7bD030596B-9AA5-B643-A0F0-667F1A265904%7d/%7bBFD9EE27-A1D7-4045-9D83-9B38ECC424EF%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MSa18</b:Tag>
    <b:SourceType>InternetSite</b:SourceType>
    <b:Guid>{17164DC9-0933-0449-9942-6455632D201F}</b:Guid>
    <b:Title>Stackoverflow</b:Title>
    <b:Year>2018</b:Year>
    <b:Author>
      <b:Author>
        <b:NameList>
          <b:Person>
            <b:Last>MSalty</b:Last>
          </b:Person>
        </b:NameList>
      </b:Author>
    </b:Author>
    <b:URL>https://stackoverflow.com/questions/22216076/unicodedecodeerror-utf8-codec-cant-decode-byte-0xa5-in-position-0-invalid-s</b:URL>
    <b:RefOrder>2</b:RefOrder>
  </b:Source>
  <b:Source>
    <b:Tag>Pab22</b:Tag>
    <b:SourceType>ArticleInAPeriodical</b:SourceType>
    <b:Guid>{FB246567-B53C-1646-8492-51E4D2CDFD91}</b:Guid>
    <b:Title>Ecobici y los sistemas de bicicletas públicas en las megaciudades, evolución y análisis comparativo</b:Title>
    <b:Year>2022</b:Year>
    <b:Author>
      <b:Author>
        <b:NameList>
          <b:Person>
            <b:Last>Barrera</b:Last>
            <b:First>Pablo</b:First>
            <b:Middle>Ortiz Haro</b:Middle>
          </b:Person>
        </b:NameList>
      </b:Author>
    </b:Author>
    <b:PeriodicalTitle>Facultad de Ingeniería (UNAM)</b:PeriodicalTitle>
    <b:RefOrder>3</b:RefOrder>
  </b:Source>
  <b:Source>
    <b:Tag>UCI20</b:Tag>
    <b:SourceType>InternetSite</b:SourceType>
    <b:Guid>{CC9F5B3B-8708-CA4B-9C30-F3A1FFF655AB}</b:Guid>
    <b:Title>UC Irvine Machine LEarning Reporsitory</b:Title>
    <b:URL>https://archive.ics.uci.edu/dataset/560/seoul+bike+sharing+demand</b:URL>
    <b:Year>2020</b:Year>
    <b:Month>02</b:Month>
    <b:Day>29</b:Day>
    <b:RefOrder>1</b:RefOrder>
  </b:Source>
  <b:Source>
    <b:Tag>Pop23</b:Tag>
    <b:SourceType>InternetSite</b:SourceType>
    <b:Guid>{950897D4-5E9A-1A49-8E3E-E936CB3640EC}</b:Guid>
    <b:Title>Population Stat</b:Title>
    <b:URL>https://populationstat.com/south-korea/seoul</b:URL>
    <b:Year>2023</b:Year>
    <b:RefOrder>4</b:RefOrder>
  </b:Source>
</b:Sources>
</file>

<file path=customXml/itemProps1.xml><?xml version="1.0" encoding="utf-8"?>
<ds:datastoreItem xmlns:ds="http://schemas.openxmlformats.org/officeDocument/2006/customXml" ds:itemID="{E65E5182-33C0-044A-BF41-4126848C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{BFD9EE27-A1D7-4045-9D83-9B38ECC424EF}tf10002077.dotx</Template>
  <TotalTime>243</TotalTime>
  <Pages>11</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Verónica López Chiquito</dc:creator>
  <cp:keywords/>
  <dc:description/>
  <cp:lastModifiedBy>Alejandra Verónica  Lopez Chiquito</cp:lastModifiedBy>
  <cp:revision>26</cp:revision>
  <dcterms:created xsi:type="dcterms:W3CDTF">2023-09-18T22:27:00Z</dcterms:created>
  <dcterms:modified xsi:type="dcterms:W3CDTF">2023-09-20T02:51:00Z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